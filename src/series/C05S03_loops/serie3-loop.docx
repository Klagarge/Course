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256F419" w14:textId="77777777" w:rsidR="00DC2CC0" w:rsidRDefault="00DC2CC0"/>
    <w:tbl>
      <w:tblPr>
        <w:tblpPr w:leftFromText="187" w:rightFromText="187" w:horzAnchor="margin" w:tblpXSpec="center" w:tblpY="2881"/>
        <w:tblW w:w="4000" w:type="pct"/>
        <w:tblBorders>
          <w:left w:val="single" w:sz="12" w:space="0" w:color="4472C4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7518"/>
      </w:tblGrid>
      <w:tr w:rsidR="00DC2CC0" w14:paraId="5EFF6F90" w14:textId="77777777" w:rsidTr="00DC2CC0">
        <w:sdt>
          <w:sdtPr>
            <w:rPr>
              <w:color w:val="2F5496" w:themeColor="accent1" w:themeShade="BF"/>
              <w:sz w:val="24"/>
              <w:szCs w:val="24"/>
            </w:rPr>
            <w:alias w:val="Société"/>
            <w:id w:val="13406915"/>
            <w:placeholder>
              <w:docPart w:val="6BD7663EC5FC4F1E984958E28D85F496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EndPr/>
          <w:sdtContent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3CDF5652" w14:textId="77777777" w:rsidR="00DC2CC0" w:rsidRPr="00DC2CC0" w:rsidRDefault="00DC2CC0">
                <w:pPr>
                  <w:pStyle w:val="Sansinterligne"/>
                  <w:rPr>
                    <w:color w:val="2F5496"/>
                    <w:sz w:val="24"/>
                  </w:rPr>
                </w:pPr>
                <w:r>
                  <w:rPr>
                    <w:sz w:val="24"/>
                    <w:szCs w:val="24"/>
                  </w:rPr>
                  <w:t>HES-SO // Valais - Wallis</w:t>
                </w:r>
              </w:p>
            </w:tc>
          </w:sdtContent>
        </w:sdt>
      </w:tr>
      <w:tr w:rsidR="00DC2CC0" w14:paraId="12B400F3" w14:textId="77777777" w:rsidTr="00DC2CC0">
        <w:tc>
          <w:tcPr>
            <w:tcW w:w="7672" w:type="dxa"/>
          </w:tcPr>
          <w:sdt>
            <w:sdtPr>
              <w:rPr>
                <w:rFonts w:ascii="Calibri Light" w:hAnsi="Calibri Light"/>
                <w:color w:val="4472C4" w:themeColor="accent1"/>
                <w:sz w:val="88"/>
                <w:szCs w:val="88"/>
              </w:rPr>
              <w:alias w:val="Titre"/>
              <w:id w:val="13406919"/>
              <w:placeholder>
                <w:docPart w:val="32CBE84F210E454CBA6570C7CF4CEF9C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p w14:paraId="0867D71C" w14:textId="53162194" w:rsidR="00DC2CC0" w:rsidRPr="00DC2CC0" w:rsidRDefault="00803778">
                <w:pPr>
                  <w:pStyle w:val="Sansinterligne"/>
                  <w:spacing w:line="216" w:lineRule="auto"/>
                  <w:rPr>
                    <w:rFonts w:ascii="Calibri Light" w:hAnsi="Calibri Light"/>
                    <w:color w:val="4472C4"/>
                    <w:sz w:val="88"/>
                    <w:szCs w:val="88"/>
                  </w:rPr>
                </w:pPr>
                <w:r>
                  <w:rPr>
                    <w:rFonts w:ascii="Calibri Light" w:hAnsi="Calibri Light"/>
                    <w:sz w:val="88"/>
                    <w:szCs w:val="88"/>
                  </w:rPr>
                  <w:t>INF : Série 3</w:t>
                </w:r>
              </w:p>
            </w:sdtContent>
          </w:sdt>
        </w:tc>
      </w:tr>
      <w:tr w:rsidR="00DC2CC0" w14:paraId="5C9744C5" w14:textId="77777777" w:rsidTr="00DC2CC0">
        <w:sdt>
          <w:sdtPr>
            <w:rPr>
              <w:color w:val="2F5496" w:themeColor="accent1" w:themeShade="BF"/>
              <w:sz w:val="24"/>
              <w:szCs w:val="24"/>
            </w:rPr>
            <w:alias w:val="Sous-titre"/>
            <w:id w:val="13406923"/>
            <w:placeholder>
              <w:docPart w:val="6C5765F602C34F519FA80C950C748B6E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E953176" w14:textId="56B41E99" w:rsidR="00DC2CC0" w:rsidRPr="00DC2CC0" w:rsidRDefault="00803778">
                <w:pPr>
                  <w:pStyle w:val="Sansinterligne"/>
                  <w:rPr>
                    <w:color w:val="2F5496"/>
                    <w:sz w:val="24"/>
                  </w:rPr>
                </w:pPr>
                <w:r>
                  <w:rPr>
                    <w:sz w:val="24"/>
                    <w:szCs w:val="24"/>
                  </w:rPr>
                  <w:t>Conditions et boucle</w:t>
                </w:r>
              </w:p>
            </w:tc>
          </w:sdtContent>
        </w:sdt>
      </w:tr>
    </w:tbl>
    <w:tbl>
      <w:tblPr>
        <w:tblpPr w:leftFromText="187" w:rightFromText="187" w:horzAnchor="margin" w:tblpXSpec="center" w:tblpYSpec="bottom"/>
        <w:tblW w:w="3857" w:type="pct"/>
        <w:tblLook w:val="04A0" w:firstRow="1" w:lastRow="0" w:firstColumn="1" w:lastColumn="0" w:noHBand="0" w:noVBand="1"/>
      </w:tblPr>
      <w:tblGrid>
        <w:gridCol w:w="7260"/>
      </w:tblGrid>
      <w:tr w:rsidR="00DC2CC0" w14:paraId="4A7EF913" w14:textId="77777777">
        <w:tc>
          <w:tcPr>
            <w:tcW w:w="7221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sdt>
            <w:sdtPr>
              <w:rPr>
                <w:color w:val="4472C4" w:themeColor="accent1"/>
                <w:sz w:val="28"/>
                <w:szCs w:val="28"/>
              </w:rPr>
              <w:alias w:val="Auteur"/>
              <w:id w:val="13406928"/>
              <w:placeholder>
                <w:docPart w:val="998F95C9A8C04E96B38FEE116A9A94B0"/>
              </w:placeholder>
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<w:text/>
            </w:sdtPr>
            <w:sdtEndPr/>
            <w:sdtContent>
              <w:p w14:paraId="32362FA8" w14:textId="77777777" w:rsidR="00DC2CC0" w:rsidRPr="00DC2CC0" w:rsidRDefault="00DC2CC0">
                <w:pPr>
                  <w:pStyle w:val="Sansinterligne"/>
                  <w:rPr>
                    <w:color w:val="4472C4"/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Rémi Heredero</w:t>
                </w:r>
              </w:p>
            </w:sdtContent>
          </w:sdt>
          <w:sdt>
            <w:sdtPr>
              <w:rPr>
                <w:color w:val="4472C4" w:themeColor="accent1"/>
                <w:sz w:val="28"/>
                <w:szCs w:val="28"/>
              </w:rPr>
              <w:alias w:val="Date"/>
              <w:tag w:val="Date "/>
              <w:id w:val="13406932"/>
              <w:placeholder>
                <w:docPart w:val="0AE912F1F59A47369DC528F685D2FCC1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21-10-03T00:00:00Z">
                <w:dateFormat w:val="dd/MM/yyyy"/>
                <w:lid w:val="fr-FR"/>
                <w:storeMappedDataAs w:val="dateTime"/>
                <w:calendar w:val="gregorian"/>
              </w:date>
            </w:sdtPr>
            <w:sdtEndPr/>
            <w:sdtContent>
              <w:p w14:paraId="63CEFDB2" w14:textId="77777777" w:rsidR="00DC2CC0" w:rsidRPr="00DC2CC0" w:rsidRDefault="00DC2CC0">
                <w:pPr>
                  <w:pStyle w:val="Sansinterligne"/>
                  <w:rPr>
                    <w:color w:val="4472C4"/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  <w:lang w:val="fr-FR"/>
                  </w:rPr>
                  <w:t>03/10/2021</w:t>
                </w:r>
              </w:p>
            </w:sdtContent>
          </w:sdt>
          <w:p w14:paraId="16E78250" w14:textId="77777777" w:rsidR="00DC2CC0" w:rsidRPr="00DC2CC0" w:rsidRDefault="00DC2CC0">
            <w:pPr>
              <w:pStyle w:val="Sansinterligne"/>
              <w:rPr>
                <w:color w:val="4472C4"/>
              </w:rPr>
            </w:pPr>
          </w:p>
        </w:tc>
      </w:tr>
    </w:tbl>
    <w:p w14:paraId="042628B8" w14:textId="77777777" w:rsidR="00DC2CC0" w:rsidRDefault="00DC2CC0" w:rsidP="00DC2CC0">
      <w:r>
        <w:br w:type="page"/>
      </w:r>
    </w:p>
    <w:p w14:paraId="46F4D404" w14:textId="77777777" w:rsidR="00DC2CC0" w:rsidRDefault="00DC2CC0" w:rsidP="00DC2CC0">
      <w:pPr>
        <w:pStyle w:val="En-ttedetabledesmatires"/>
        <w:numPr>
          <w:ilvl w:val="0"/>
          <w:numId w:val="0"/>
        </w:numPr>
      </w:pPr>
      <w:r>
        <w:rPr>
          <w:lang w:val="fr-FR"/>
        </w:rPr>
        <w:lastRenderedPageBreak/>
        <w:t>Table des matières</w:t>
      </w:r>
    </w:p>
    <w:p w14:paraId="5BDBE64B" w14:textId="648F4082" w:rsidR="007B7468" w:rsidRDefault="00DC2CC0">
      <w:pPr>
        <w:pStyle w:val="TM1"/>
        <w:tabs>
          <w:tab w:val="right" w:leader="dot" w:pos="940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fr-CH" w:bidi="ar-SA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85474054" w:history="1">
        <w:r w:rsidR="007B7468" w:rsidRPr="009D048C">
          <w:rPr>
            <w:rStyle w:val="Lienhypertexte"/>
            <w:noProof/>
          </w:rPr>
          <w:t>Question 1</w:t>
        </w:r>
        <w:r w:rsidR="007B7468">
          <w:rPr>
            <w:noProof/>
            <w:webHidden/>
          </w:rPr>
          <w:tab/>
        </w:r>
        <w:r w:rsidR="007B7468">
          <w:rPr>
            <w:noProof/>
            <w:webHidden/>
          </w:rPr>
          <w:fldChar w:fldCharType="begin"/>
        </w:r>
        <w:r w:rsidR="007B7468">
          <w:rPr>
            <w:noProof/>
            <w:webHidden/>
          </w:rPr>
          <w:instrText xml:space="preserve"> PAGEREF _Toc85474054 \h </w:instrText>
        </w:r>
        <w:r w:rsidR="007B7468">
          <w:rPr>
            <w:noProof/>
            <w:webHidden/>
          </w:rPr>
        </w:r>
        <w:r w:rsidR="007B7468">
          <w:rPr>
            <w:noProof/>
            <w:webHidden/>
          </w:rPr>
          <w:fldChar w:fldCharType="separate"/>
        </w:r>
        <w:r w:rsidR="007B7468">
          <w:rPr>
            <w:noProof/>
            <w:webHidden/>
          </w:rPr>
          <w:t>2</w:t>
        </w:r>
        <w:r w:rsidR="007B7468">
          <w:rPr>
            <w:noProof/>
            <w:webHidden/>
          </w:rPr>
          <w:fldChar w:fldCharType="end"/>
        </w:r>
      </w:hyperlink>
    </w:p>
    <w:p w14:paraId="1E1EB7F8" w14:textId="5D437B59" w:rsidR="007B7468" w:rsidRDefault="007B7468">
      <w:pPr>
        <w:pStyle w:val="TM1"/>
        <w:tabs>
          <w:tab w:val="right" w:leader="dot" w:pos="940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fr-CH" w:bidi="ar-SA"/>
        </w:rPr>
      </w:pPr>
      <w:hyperlink w:anchor="_Toc85474055" w:history="1">
        <w:r w:rsidRPr="009D048C">
          <w:rPr>
            <w:rStyle w:val="Lienhypertexte"/>
            <w:rFonts w:eastAsia="Times New Roman"/>
            <w:noProof/>
            <w:lang w:eastAsia="fr-CH"/>
          </w:rPr>
          <w:t>Question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_Toc85474055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B846E14" w14:textId="5AC79236" w:rsidR="007B7468" w:rsidRDefault="007B7468">
      <w:pPr>
        <w:pStyle w:val="TM1"/>
        <w:tabs>
          <w:tab w:val="right" w:leader="dot" w:pos="940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fr-CH" w:bidi="ar-SA"/>
        </w:rPr>
      </w:pPr>
      <w:hyperlink w:anchor="_Toc85474056" w:history="1">
        <w:r w:rsidRPr="009D048C">
          <w:rPr>
            <w:rStyle w:val="Lienhypertexte"/>
            <w:noProof/>
            <w:lang w:eastAsia="fr-CH"/>
          </w:rPr>
          <w:t>Question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_Toc85474056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27FA598" w14:textId="1F46D955" w:rsidR="007B7468" w:rsidRDefault="007B7468">
      <w:pPr>
        <w:pStyle w:val="TM1"/>
        <w:tabs>
          <w:tab w:val="right" w:leader="dot" w:pos="940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fr-CH" w:bidi="ar-SA"/>
        </w:rPr>
      </w:pPr>
      <w:hyperlink w:anchor="_Toc85474057" w:history="1">
        <w:r w:rsidRPr="009D048C">
          <w:rPr>
            <w:rStyle w:val="Lienhypertexte"/>
            <w:noProof/>
          </w:rPr>
          <w:t>Question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_Toc85474057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6009821" w14:textId="7E36C017" w:rsidR="007B7468" w:rsidRDefault="007B7468">
      <w:pPr>
        <w:pStyle w:val="TM1"/>
        <w:tabs>
          <w:tab w:val="right" w:leader="dot" w:pos="940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fr-CH" w:bidi="ar-SA"/>
        </w:rPr>
      </w:pPr>
      <w:hyperlink w:anchor="_Toc85474058" w:history="1">
        <w:r w:rsidRPr="009D048C">
          <w:rPr>
            <w:rStyle w:val="Lienhypertexte"/>
            <w:rFonts w:eastAsia="Times New Roman"/>
            <w:noProof/>
            <w:lang w:eastAsia="fr-CH"/>
          </w:rPr>
          <w:t>Question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_Toc85474058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FD8F0A5" w14:textId="7D64CB22" w:rsidR="007B7468" w:rsidRDefault="007B7468">
      <w:pPr>
        <w:pStyle w:val="TM1"/>
        <w:tabs>
          <w:tab w:val="right" w:leader="dot" w:pos="940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fr-CH" w:bidi="ar-SA"/>
        </w:rPr>
      </w:pPr>
      <w:hyperlink w:anchor="_Toc85474059" w:history="1">
        <w:r w:rsidRPr="009D048C">
          <w:rPr>
            <w:rStyle w:val="Lienhypertexte"/>
            <w:noProof/>
            <w:lang w:eastAsia="fr-CH"/>
          </w:rPr>
          <w:t>Question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_Toc85474059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094CECB" w14:textId="7305CC56" w:rsidR="007B7468" w:rsidRDefault="007B7468">
      <w:pPr>
        <w:pStyle w:val="TM1"/>
        <w:tabs>
          <w:tab w:val="right" w:leader="dot" w:pos="940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fr-CH" w:bidi="ar-SA"/>
        </w:rPr>
      </w:pPr>
      <w:hyperlink w:anchor="_Toc85474060" w:history="1">
        <w:r w:rsidRPr="009D048C">
          <w:rPr>
            <w:rStyle w:val="Lienhypertexte"/>
            <w:noProof/>
            <w:lang w:eastAsia="fr-CH"/>
          </w:rPr>
          <w:t>Question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_Toc85474060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7CE2E50" w14:textId="0F590D36" w:rsidR="007B7468" w:rsidRDefault="007B7468">
      <w:pPr>
        <w:pStyle w:val="TM1"/>
        <w:tabs>
          <w:tab w:val="right" w:leader="dot" w:pos="9402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fr-CH" w:bidi="ar-SA"/>
        </w:rPr>
      </w:pPr>
      <w:hyperlink w:anchor="_Toc85474061" w:history="1">
        <w:r w:rsidRPr="009D048C">
          <w:rPr>
            <w:rStyle w:val="Lienhypertexte"/>
            <w:rFonts w:eastAsia="Times New Roman"/>
            <w:noProof/>
            <w:lang w:val="en-GB" w:eastAsia="fr-CH"/>
          </w:rPr>
          <w:t>Question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_Toc85474061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E7284F3" w14:textId="3BD3BAD5" w:rsidR="00803778" w:rsidRDefault="00DC2CC0">
      <w:pPr>
        <w:rPr>
          <w:b/>
          <w:bCs/>
          <w:lang w:val="fr-FR"/>
        </w:rPr>
      </w:pPr>
      <w:r>
        <w:rPr>
          <w:b/>
          <w:bCs/>
          <w:lang w:val="fr-FR"/>
        </w:rPr>
        <w:fldChar w:fldCharType="end"/>
      </w:r>
    </w:p>
    <w:p w14:paraId="0C5502A8" w14:textId="77777777" w:rsidR="00803778" w:rsidRDefault="00803778">
      <w:pPr>
        <w:widowControl/>
        <w:suppressAutoHyphens w:val="0"/>
        <w:rPr>
          <w:b/>
          <w:bCs/>
          <w:lang w:val="fr-FR"/>
        </w:rPr>
      </w:pPr>
      <w:r>
        <w:rPr>
          <w:b/>
          <w:bCs/>
          <w:lang w:val="fr-FR"/>
        </w:rPr>
        <w:br w:type="page"/>
      </w:r>
    </w:p>
    <w:p w14:paraId="5A63229C" w14:textId="0BB03309" w:rsidR="00AB2EEA" w:rsidRDefault="00803778" w:rsidP="00803778">
      <w:pPr>
        <w:pStyle w:val="Titre1"/>
        <w:numPr>
          <w:ilvl w:val="0"/>
          <w:numId w:val="0"/>
        </w:numPr>
        <w:ind w:left="432"/>
      </w:pPr>
      <w:bookmarkStart w:id="0" w:name="_Toc85474054"/>
      <w:r>
        <w:t>Question 1</w:t>
      </w:r>
      <w:bookmarkEnd w:id="0"/>
    </w:p>
    <w:p w14:paraId="2833ADB0" w14:textId="3C612DAF" w:rsidR="00DC2CC0" w:rsidRDefault="00DC2CC0" w:rsidP="00803778">
      <w:pPr>
        <w:pStyle w:val="Sous-titre"/>
      </w:pPr>
      <w:r>
        <w:tab/>
      </w:r>
      <w:r w:rsidR="00803778">
        <w:t>Point a :</w:t>
      </w:r>
    </w:p>
    <w:p w14:paraId="1E953921" w14:textId="06D2E358" w:rsidR="00803778" w:rsidRPr="00803778" w:rsidRDefault="00803778" w:rsidP="00803778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</w:pPr>
      <w:r>
        <w:tab/>
      </w: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 </w:t>
      </w:r>
      <w:r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 xml:space="preserve"> </w:t>
      </w:r>
      <w:proofErr w:type="spellStart"/>
      <w:r w:rsidRPr="0080377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fr-CH" w:bidi="ar-SA"/>
        </w:rPr>
        <w:t>int</w:t>
      </w:r>
      <w:proofErr w:type="spellEnd"/>
      <w:r w:rsidRPr="0080377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fr-CH" w:bidi="ar-SA"/>
        </w:rPr>
        <w:t xml:space="preserve"> a, b, c</w:t>
      </w: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;</w:t>
      </w:r>
    </w:p>
    <w:p w14:paraId="5DBD74B0" w14:textId="77777777" w:rsidR="00803778" w:rsidRPr="00803778" w:rsidRDefault="00803778" w:rsidP="00803778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</w:pP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 xml:space="preserve">        </w:t>
      </w:r>
      <w:proofErr w:type="spellStart"/>
      <w:r w:rsidRPr="0080377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fr-CH" w:bidi="ar-SA"/>
        </w:rPr>
        <w:t>System</w:t>
      </w: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.</w:t>
      </w:r>
      <w:r w:rsidRPr="0080377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fr-CH" w:bidi="ar-SA"/>
        </w:rPr>
        <w:t>out</w:t>
      </w: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.</w:t>
      </w:r>
      <w:r w:rsidRPr="0080377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fr-CH" w:bidi="ar-SA"/>
        </w:rPr>
        <w:t>print</w:t>
      </w:r>
      <w:proofErr w:type="spellEnd"/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(</w:t>
      </w:r>
      <w:r w:rsidRPr="00803778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fr-CH" w:bidi="ar-SA"/>
        </w:rPr>
        <w:t>"Veuillez entrer la première valeur: "</w:t>
      </w: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);</w:t>
      </w:r>
    </w:p>
    <w:p w14:paraId="48326BA3" w14:textId="77777777" w:rsidR="00803778" w:rsidRPr="00803778" w:rsidRDefault="00803778" w:rsidP="00803778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</w:pP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 xml:space="preserve">        a </w:t>
      </w:r>
      <w:r w:rsidRPr="0080377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fr-CH" w:bidi="ar-SA"/>
        </w:rPr>
        <w:t>=</w:t>
      </w: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 xml:space="preserve"> </w:t>
      </w:r>
      <w:proofErr w:type="spellStart"/>
      <w:r w:rsidRPr="0080377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fr-CH" w:bidi="ar-SA"/>
        </w:rPr>
        <w:t>Input</w:t>
      </w: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.</w:t>
      </w:r>
      <w:r w:rsidRPr="0080377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fr-CH" w:bidi="ar-SA"/>
        </w:rPr>
        <w:t>readInt</w:t>
      </w:r>
      <w:proofErr w:type="spellEnd"/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();</w:t>
      </w:r>
    </w:p>
    <w:p w14:paraId="5158350A" w14:textId="77777777" w:rsidR="00803778" w:rsidRPr="00803778" w:rsidRDefault="00803778" w:rsidP="00803778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</w:pP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 xml:space="preserve">        </w:t>
      </w:r>
      <w:proofErr w:type="spellStart"/>
      <w:r w:rsidRPr="0080377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fr-CH" w:bidi="ar-SA"/>
        </w:rPr>
        <w:t>System</w:t>
      </w: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.</w:t>
      </w:r>
      <w:r w:rsidRPr="0080377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fr-CH" w:bidi="ar-SA"/>
        </w:rPr>
        <w:t>out</w:t>
      </w: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.</w:t>
      </w:r>
      <w:r w:rsidRPr="0080377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fr-CH" w:bidi="ar-SA"/>
        </w:rPr>
        <w:t>print</w:t>
      </w:r>
      <w:proofErr w:type="spellEnd"/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(</w:t>
      </w:r>
      <w:r w:rsidRPr="00803778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fr-CH" w:bidi="ar-SA"/>
        </w:rPr>
        <w:t>"Veuillez entrer la deuxième valeur: "</w:t>
      </w: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);</w:t>
      </w:r>
    </w:p>
    <w:p w14:paraId="3FF79EE5" w14:textId="77777777" w:rsidR="00803778" w:rsidRPr="00803778" w:rsidRDefault="00803778" w:rsidP="00803778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</w:pP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 xml:space="preserve">        b </w:t>
      </w:r>
      <w:r w:rsidRPr="0080377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fr-CH" w:bidi="ar-SA"/>
        </w:rPr>
        <w:t>=</w:t>
      </w: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 xml:space="preserve"> </w:t>
      </w:r>
      <w:proofErr w:type="spellStart"/>
      <w:r w:rsidRPr="0080377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fr-CH" w:bidi="ar-SA"/>
        </w:rPr>
        <w:t>Input</w:t>
      </w: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.</w:t>
      </w:r>
      <w:r w:rsidRPr="0080377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fr-CH" w:bidi="ar-SA"/>
        </w:rPr>
        <w:t>readInt</w:t>
      </w:r>
      <w:proofErr w:type="spellEnd"/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();</w:t>
      </w:r>
    </w:p>
    <w:p w14:paraId="19977E00" w14:textId="77777777" w:rsidR="00803778" w:rsidRPr="00803778" w:rsidRDefault="00803778" w:rsidP="00803778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</w:pP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 xml:space="preserve">        </w:t>
      </w:r>
      <w:proofErr w:type="spellStart"/>
      <w:r w:rsidRPr="0080377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fr-CH" w:bidi="ar-SA"/>
        </w:rPr>
        <w:t>System</w:t>
      </w: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.</w:t>
      </w:r>
      <w:r w:rsidRPr="0080377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fr-CH" w:bidi="ar-SA"/>
        </w:rPr>
        <w:t>out</w:t>
      </w: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.</w:t>
      </w:r>
      <w:r w:rsidRPr="0080377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fr-CH" w:bidi="ar-SA"/>
        </w:rPr>
        <w:t>print</w:t>
      </w:r>
      <w:proofErr w:type="spellEnd"/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(</w:t>
      </w:r>
      <w:r w:rsidRPr="00803778">
        <w:rPr>
          <w:rFonts w:ascii="Consolas" w:eastAsia="Times New Roman" w:hAnsi="Consolas" w:cs="Times New Roman"/>
          <w:color w:val="98C379"/>
          <w:kern w:val="0"/>
          <w:sz w:val="21"/>
          <w:szCs w:val="21"/>
          <w:lang w:eastAsia="fr-CH" w:bidi="ar-SA"/>
        </w:rPr>
        <w:t>"Veuillez entrer la troisième valeur: "</w:t>
      </w: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);</w:t>
      </w:r>
    </w:p>
    <w:p w14:paraId="63C9926D" w14:textId="77777777" w:rsidR="00803778" w:rsidRPr="00803778" w:rsidRDefault="00803778" w:rsidP="00803778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</w:pP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 xml:space="preserve">        </w:t>
      </w: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c </w:t>
      </w:r>
      <w:r w:rsidRPr="00803778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=</w:t>
      </w: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</w:t>
      </w:r>
      <w:proofErr w:type="spellStart"/>
      <w:r w:rsidRPr="0080377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GB" w:eastAsia="fr-CH" w:bidi="ar-SA"/>
        </w:rPr>
        <w:t>Input</w:t>
      </w: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.</w:t>
      </w:r>
      <w:r w:rsidRPr="00803778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GB" w:eastAsia="fr-CH" w:bidi="ar-SA"/>
        </w:rPr>
        <w:t>readInt</w:t>
      </w:r>
      <w:proofErr w:type="spellEnd"/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();</w:t>
      </w:r>
    </w:p>
    <w:p w14:paraId="470343ED" w14:textId="77777777" w:rsidR="00803778" w:rsidRPr="00803778" w:rsidRDefault="00803778" w:rsidP="00803778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</w:pP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        </w:t>
      </w:r>
      <w:r w:rsidRPr="00803778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int</w:t>
      </w:r>
      <w:r w:rsidRPr="0080377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GB" w:eastAsia="fr-CH" w:bidi="ar-SA"/>
        </w:rPr>
        <w:t xml:space="preserve"> max </w:t>
      </w:r>
      <w:r w:rsidRPr="00803778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=</w:t>
      </w: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a</w:t>
      </w:r>
      <w:r w:rsidRPr="00803778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&gt;</w:t>
      </w: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b </w:t>
      </w:r>
      <w:r w:rsidRPr="00803778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?</w:t>
      </w: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a</w:t>
      </w:r>
      <w:r w:rsidRPr="00803778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:</w:t>
      </w: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b;</w:t>
      </w:r>
    </w:p>
    <w:p w14:paraId="6351BD40" w14:textId="77777777" w:rsidR="00803778" w:rsidRPr="00803778" w:rsidRDefault="00803778" w:rsidP="00803778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</w:pP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        </w:t>
      </w: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 xml:space="preserve">max </w:t>
      </w:r>
      <w:r w:rsidRPr="0080377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fr-CH" w:bidi="ar-SA"/>
        </w:rPr>
        <w:t>=</w:t>
      </w: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 xml:space="preserve"> max</w:t>
      </w:r>
      <w:r w:rsidRPr="0080377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fr-CH" w:bidi="ar-SA"/>
        </w:rPr>
        <w:t>&gt;</w:t>
      </w: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 xml:space="preserve">c </w:t>
      </w:r>
      <w:r w:rsidRPr="0080377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fr-CH" w:bidi="ar-SA"/>
        </w:rPr>
        <w:t>?</w:t>
      </w: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 xml:space="preserve"> </w:t>
      </w:r>
      <w:proofErr w:type="spellStart"/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max</w:t>
      </w:r>
      <w:r w:rsidRPr="00803778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fr-CH" w:bidi="ar-SA"/>
        </w:rPr>
        <w:t>:</w:t>
      </w: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c</w:t>
      </w:r>
      <w:proofErr w:type="spellEnd"/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;</w:t>
      </w:r>
    </w:p>
    <w:p w14:paraId="51D63E81" w14:textId="77777777" w:rsidR="00803778" w:rsidRPr="00803778" w:rsidRDefault="00803778" w:rsidP="00803778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</w:pP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 xml:space="preserve">        </w:t>
      </w:r>
      <w:proofErr w:type="spellStart"/>
      <w:r w:rsidRPr="0080377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fr-CH" w:bidi="ar-SA"/>
        </w:rPr>
        <w:t>System</w:t>
      </w: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.</w:t>
      </w:r>
      <w:r w:rsidRPr="00803778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fr-CH" w:bidi="ar-SA"/>
        </w:rPr>
        <w:t>out</w:t>
      </w: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.</w:t>
      </w:r>
      <w:r w:rsidRPr="00803778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fr-CH" w:bidi="ar-SA"/>
        </w:rPr>
        <w:t>println</w:t>
      </w:r>
      <w:proofErr w:type="spellEnd"/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(max);</w:t>
      </w:r>
    </w:p>
    <w:p w14:paraId="6F3803F9" w14:textId="52FD5FB7" w:rsidR="00803778" w:rsidRDefault="00803778" w:rsidP="00803778"/>
    <w:p w14:paraId="5D4DDDD9" w14:textId="0F44BD07" w:rsidR="00803778" w:rsidRDefault="00803778" w:rsidP="00803778"/>
    <w:p w14:paraId="5B147E4C" w14:textId="2A08B7F3" w:rsidR="00803778" w:rsidRDefault="00803778" w:rsidP="00803778">
      <w:pPr>
        <w:pStyle w:val="Sous-titre"/>
      </w:pPr>
      <w:r>
        <w:tab/>
        <w:t xml:space="preserve">Point b : </w:t>
      </w:r>
    </w:p>
    <w:p w14:paraId="76C94599" w14:textId="55979B10" w:rsidR="00803778" w:rsidRPr="00803778" w:rsidRDefault="00803778" w:rsidP="00803778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</w:pPr>
      <w:r>
        <w:tab/>
        <w:t xml:space="preserve">    </w:t>
      </w:r>
      <w:r w:rsidRPr="00803778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double</w:t>
      </w:r>
      <w:r w:rsidRPr="0080377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GB" w:eastAsia="fr-CH" w:bidi="ar-SA"/>
        </w:rPr>
        <w:t xml:space="preserve"> a </w:t>
      </w:r>
      <w:r w:rsidRPr="00803778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=</w:t>
      </w: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</w:t>
      </w:r>
      <w:proofErr w:type="spellStart"/>
      <w:r w:rsidRPr="0080377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GB" w:eastAsia="fr-CH" w:bidi="ar-SA"/>
        </w:rPr>
        <w:t>Input</w:t>
      </w: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.</w:t>
      </w:r>
      <w:r w:rsidRPr="00803778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GB" w:eastAsia="fr-CH" w:bidi="ar-SA"/>
        </w:rPr>
        <w:t>readDouble</w:t>
      </w:r>
      <w:proofErr w:type="spellEnd"/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();</w:t>
      </w:r>
    </w:p>
    <w:p w14:paraId="227FF4E5" w14:textId="77777777" w:rsidR="00803778" w:rsidRPr="00803778" w:rsidRDefault="00803778" w:rsidP="00803778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</w:pP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        </w:t>
      </w:r>
      <w:r w:rsidRPr="00803778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if</w:t>
      </w: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(a</w:t>
      </w:r>
      <w:r w:rsidRPr="00803778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&gt;=</w:t>
      </w:r>
      <w:r w:rsidRPr="00803778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GB" w:eastAsia="fr-CH" w:bidi="ar-SA"/>
        </w:rPr>
        <w:t>0</w:t>
      </w: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) {</w:t>
      </w:r>
    </w:p>
    <w:p w14:paraId="21E2C7D7" w14:textId="77777777" w:rsidR="00803778" w:rsidRPr="00803778" w:rsidRDefault="00803778" w:rsidP="00803778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</w:pP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            </w:t>
      </w:r>
      <w:proofErr w:type="spellStart"/>
      <w:r w:rsidRPr="0080377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GB" w:eastAsia="fr-CH" w:bidi="ar-SA"/>
        </w:rPr>
        <w:t>System</w:t>
      </w: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.</w:t>
      </w:r>
      <w:r w:rsidRPr="0080377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GB" w:eastAsia="fr-CH" w:bidi="ar-SA"/>
        </w:rPr>
        <w:t>out</w:t>
      </w: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.</w:t>
      </w:r>
      <w:r w:rsidRPr="00803778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GB" w:eastAsia="fr-CH" w:bidi="ar-SA"/>
        </w:rPr>
        <w:t>println</w:t>
      </w:r>
      <w:proofErr w:type="spellEnd"/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(</w:t>
      </w:r>
      <w:proofErr w:type="spellStart"/>
      <w:r w:rsidRPr="0080377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GB" w:eastAsia="fr-CH" w:bidi="ar-SA"/>
        </w:rPr>
        <w:t>Math</w:t>
      </w: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.</w:t>
      </w:r>
      <w:r w:rsidRPr="00803778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GB" w:eastAsia="fr-CH" w:bidi="ar-SA"/>
        </w:rPr>
        <w:t>sqrt</w:t>
      </w:r>
      <w:proofErr w:type="spellEnd"/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(a));</w:t>
      </w:r>
    </w:p>
    <w:p w14:paraId="141943FF" w14:textId="77777777" w:rsidR="00803778" w:rsidRPr="00803778" w:rsidRDefault="00803778" w:rsidP="00803778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</w:pP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        } </w:t>
      </w:r>
      <w:r w:rsidRPr="00803778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else</w:t>
      </w: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{</w:t>
      </w:r>
    </w:p>
    <w:p w14:paraId="28524CA7" w14:textId="77777777" w:rsidR="00803778" w:rsidRPr="00803778" w:rsidRDefault="00803778" w:rsidP="00803778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</w:pP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            </w:t>
      </w:r>
      <w:proofErr w:type="spellStart"/>
      <w:r w:rsidRPr="0080377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GB" w:eastAsia="fr-CH" w:bidi="ar-SA"/>
        </w:rPr>
        <w:t>System</w:t>
      </w: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.</w:t>
      </w:r>
      <w:r w:rsidRPr="00803778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GB" w:eastAsia="fr-CH" w:bidi="ar-SA"/>
        </w:rPr>
        <w:t>out</w:t>
      </w: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.</w:t>
      </w:r>
      <w:r w:rsidRPr="00803778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GB" w:eastAsia="fr-CH" w:bidi="ar-SA"/>
        </w:rPr>
        <w:t>println</w:t>
      </w:r>
      <w:proofErr w:type="spellEnd"/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(</w:t>
      </w:r>
      <w:r w:rsidRPr="00803778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GB" w:eastAsia="fr-CH" w:bidi="ar-SA"/>
        </w:rPr>
        <w:t>"error"</w:t>
      </w: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);</w:t>
      </w:r>
    </w:p>
    <w:p w14:paraId="7853734A" w14:textId="34248F54" w:rsidR="00803778" w:rsidRDefault="00803778" w:rsidP="00803778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</w:pP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        </w:t>
      </w:r>
      <w:r w:rsidRPr="00803778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}</w:t>
      </w:r>
    </w:p>
    <w:p w14:paraId="799B4D2C" w14:textId="77018A72" w:rsidR="00803778" w:rsidRDefault="00803778" w:rsidP="00803778">
      <w:pPr>
        <w:pStyle w:val="Titre1"/>
        <w:numPr>
          <w:ilvl w:val="0"/>
          <w:numId w:val="0"/>
        </w:numPr>
        <w:ind w:left="432"/>
        <w:rPr>
          <w:rFonts w:eastAsia="Times New Roman"/>
          <w:lang w:eastAsia="fr-CH" w:bidi="ar-SA"/>
        </w:rPr>
      </w:pPr>
      <w:bookmarkStart w:id="1" w:name="_Toc85474055"/>
      <w:r>
        <w:rPr>
          <w:rFonts w:eastAsia="Times New Roman"/>
          <w:lang w:eastAsia="fr-CH" w:bidi="ar-SA"/>
        </w:rPr>
        <w:t>Question 2</w:t>
      </w:r>
      <w:bookmarkEnd w:id="1"/>
    </w:p>
    <w:p w14:paraId="11292C61" w14:textId="1BB92D83" w:rsidR="00803778" w:rsidRDefault="00803778" w:rsidP="00803778">
      <w:pPr>
        <w:pStyle w:val="Sous-titre"/>
        <w:rPr>
          <w:lang w:eastAsia="fr-CH" w:bidi="ar-SA"/>
        </w:rPr>
      </w:pPr>
      <w:r>
        <w:rPr>
          <w:lang w:eastAsia="fr-CH" w:bidi="ar-SA"/>
        </w:rPr>
        <w:tab/>
        <w:t>Point a :</w:t>
      </w:r>
    </w:p>
    <w:p w14:paraId="17B5D1AF" w14:textId="1EE4BB04" w:rsidR="00803778" w:rsidRDefault="00803778" w:rsidP="00803778">
      <w:pPr>
        <w:rPr>
          <w:lang w:eastAsia="fr-CH" w:bidi="ar-SA"/>
        </w:rPr>
      </w:pPr>
      <w:r>
        <w:rPr>
          <w:lang w:eastAsia="fr-CH" w:bidi="ar-SA"/>
        </w:rPr>
        <w:tab/>
        <w:t>1</w:t>
      </w:r>
    </w:p>
    <w:p w14:paraId="47E74705" w14:textId="59CBB542" w:rsidR="00803778" w:rsidRDefault="00803778" w:rsidP="00803778">
      <w:pPr>
        <w:rPr>
          <w:lang w:eastAsia="fr-CH" w:bidi="ar-SA"/>
        </w:rPr>
      </w:pPr>
      <w:r>
        <w:rPr>
          <w:lang w:eastAsia="fr-CH" w:bidi="ar-SA"/>
        </w:rPr>
        <w:tab/>
        <w:t>2</w:t>
      </w:r>
    </w:p>
    <w:p w14:paraId="76F5809C" w14:textId="157C424B" w:rsidR="00803778" w:rsidRDefault="00803778" w:rsidP="00803778">
      <w:pPr>
        <w:rPr>
          <w:lang w:eastAsia="fr-CH" w:bidi="ar-SA"/>
        </w:rPr>
      </w:pPr>
      <w:r>
        <w:rPr>
          <w:lang w:eastAsia="fr-CH" w:bidi="ar-SA"/>
        </w:rPr>
        <w:tab/>
        <w:t>3</w:t>
      </w:r>
    </w:p>
    <w:p w14:paraId="5B07F2F6" w14:textId="59FACF84" w:rsidR="00803778" w:rsidRDefault="00803778" w:rsidP="00803778">
      <w:pPr>
        <w:rPr>
          <w:lang w:eastAsia="fr-CH" w:bidi="ar-SA"/>
        </w:rPr>
      </w:pPr>
      <w:r>
        <w:rPr>
          <w:lang w:eastAsia="fr-CH" w:bidi="ar-SA"/>
        </w:rPr>
        <w:tab/>
        <w:t>4</w:t>
      </w:r>
    </w:p>
    <w:p w14:paraId="05F7E954" w14:textId="0141D321" w:rsidR="00803778" w:rsidRDefault="00803778" w:rsidP="00803778">
      <w:pPr>
        <w:rPr>
          <w:lang w:eastAsia="fr-CH" w:bidi="ar-SA"/>
        </w:rPr>
      </w:pPr>
      <w:r>
        <w:rPr>
          <w:lang w:eastAsia="fr-CH" w:bidi="ar-SA"/>
        </w:rPr>
        <w:tab/>
        <w:t>5</w:t>
      </w:r>
    </w:p>
    <w:p w14:paraId="554D3888" w14:textId="084F8D16" w:rsidR="00803778" w:rsidRDefault="00803778" w:rsidP="00803778">
      <w:pPr>
        <w:rPr>
          <w:lang w:eastAsia="fr-CH" w:bidi="ar-SA"/>
        </w:rPr>
      </w:pPr>
      <w:r>
        <w:rPr>
          <w:lang w:eastAsia="fr-CH" w:bidi="ar-SA"/>
        </w:rPr>
        <w:tab/>
        <w:t>6</w:t>
      </w:r>
    </w:p>
    <w:p w14:paraId="6EE43E3C" w14:textId="759F156D" w:rsidR="00803778" w:rsidRDefault="00803778" w:rsidP="00803778">
      <w:pPr>
        <w:rPr>
          <w:lang w:eastAsia="fr-CH" w:bidi="ar-SA"/>
        </w:rPr>
      </w:pPr>
      <w:r>
        <w:rPr>
          <w:lang w:eastAsia="fr-CH" w:bidi="ar-SA"/>
        </w:rPr>
        <w:tab/>
        <w:t>7</w:t>
      </w:r>
    </w:p>
    <w:p w14:paraId="7305E1F8" w14:textId="1E7C6700" w:rsidR="00803778" w:rsidRDefault="00803778" w:rsidP="00803778">
      <w:pPr>
        <w:rPr>
          <w:lang w:eastAsia="fr-CH" w:bidi="ar-SA"/>
        </w:rPr>
      </w:pPr>
      <w:r>
        <w:rPr>
          <w:lang w:eastAsia="fr-CH" w:bidi="ar-SA"/>
        </w:rPr>
        <w:tab/>
        <w:t>8</w:t>
      </w:r>
    </w:p>
    <w:p w14:paraId="25882093" w14:textId="1C8BE9BD" w:rsidR="00803778" w:rsidRDefault="00803778" w:rsidP="00803778">
      <w:pPr>
        <w:rPr>
          <w:lang w:eastAsia="fr-CH" w:bidi="ar-SA"/>
        </w:rPr>
      </w:pPr>
      <w:r>
        <w:rPr>
          <w:lang w:eastAsia="fr-CH" w:bidi="ar-SA"/>
        </w:rPr>
        <w:tab/>
        <w:t>9</w:t>
      </w:r>
    </w:p>
    <w:p w14:paraId="7A9F300C" w14:textId="6A5C61AD" w:rsidR="00054156" w:rsidRDefault="00803778" w:rsidP="00054156">
      <w:pPr>
        <w:rPr>
          <w:lang w:eastAsia="fr-CH" w:bidi="ar-SA"/>
        </w:rPr>
      </w:pPr>
      <w:r>
        <w:rPr>
          <w:lang w:eastAsia="fr-CH" w:bidi="ar-SA"/>
        </w:rPr>
        <w:tab/>
        <w:t>10</w:t>
      </w:r>
    </w:p>
    <w:p w14:paraId="751C15BE" w14:textId="517B0971" w:rsidR="00054156" w:rsidRDefault="00054156" w:rsidP="00054156">
      <w:pPr>
        <w:rPr>
          <w:lang w:eastAsia="fr-CH" w:bidi="ar-SA"/>
        </w:rPr>
      </w:pPr>
    </w:p>
    <w:p w14:paraId="782611C8" w14:textId="77777777" w:rsidR="00054156" w:rsidRPr="00054156" w:rsidRDefault="00054156" w:rsidP="00054156">
      <w:pPr>
        <w:rPr>
          <w:lang w:eastAsia="fr-CH" w:bidi="ar-SA"/>
        </w:rPr>
      </w:pPr>
    </w:p>
    <w:p w14:paraId="7DE92808" w14:textId="009A6092" w:rsidR="00803778" w:rsidRDefault="00803778" w:rsidP="00803778">
      <w:pPr>
        <w:pStyle w:val="Sous-titre"/>
        <w:rPr>
          <w:lang w:eastAsia="fr-CH" w:bidi="ar-SA"/>
        </w:rPr>
      </w:pPr>
      <w:r>
        <w:rPr>
          <w:lang w:eastAsia="fr-CH" w:bidi="ar-SA"/>
        </w:rPr>
        <w:tab/>
        <w:t xml:space="preserve">Point b : </w:t>
      </w:r>
    </w:p>
    <w:p w14:paraId="2B85A891" w14:textId="62E8A30E" w:rsidR="00803778" w:rsidRDefault="00803778" w:rsidP="00803778">
      <w:pPr>
        <w:rPr>
          <w:lang w:eastAsia="fr-CH" w:bidi="ar-SA"/>
        </w:rPr>
      </w:pPr>
      <w:r>
        <w:rPr>
          <w:lang w:eastAsia="fr-CH" w:bidi="ar-SA"/>
        </w:rPr>
        <w:tab/>
        <w:t>10</w:t>
      </w:r>
    </w:p>
    <w:p w14:paraId="11C42D3A" w14:textId="5FC27A5D" w:rsidR="00803778" w:rsidRDefault="00803778">
      <w:pPr>
        <w:widowControl/>
        <w:suppressAutoHyphens w:val="0"/>
        <w:rPr>
          <w:lang w:eastAsia="fr-CH" w:bidi="ar-SA"/>
        </w:rPr>
      </w:pPr>
      <w:r>
        <w:rPr>
          <w:lang w:eastAsia="fr-CH" w:bidi="ar-SA"/>
        </w:rPr>
        <w:br w:type="page"/>
      </w:r>
    </w:p>
    <w:p w14:paraId="78BAA424" w14:textId="7EA30ED9" w:rsidR="00803778" w:rsidRDefault="00803778" w:rsidP="00803778">
      <w:pPr>
        <w:pStyle w:val="Titre1"/>
        <w:numPr>
          <w:ilvl w:val="0"/>
          <w:numId w:val="0"/>
        </w:numPr>
        <w:ind w:left="432"/>
        <w:rPr>
          <w:lang w:eastAsia="fr-CH" w:bidi="ar-SA"/>
        </w:rPr>
      </w:pPr>
      <w:bookmarkStart w:id="2" w:name="_Toc85474056"/>
      <w:r>
        <w:rPr>
          <w:lang w:eastAsia="fr-CH" w:bidi="ar-SA"/>
        </w:rPr>
        <w:t>Question 3</w:t>
      </w:r>
      <w:bookmarkEnd w:id="2"/>
    </w:p>
    <w:p w14:paraId="507DA573" w14:textId="3B818C5F" w:rsidR="00803778" w:rsidRDefault="00803778" w:rsidP="00803778">
      <w:pPr>
        <w:pStyle w:val="Sous-titre"/>
        <w:rPr>
          <w:lang w:eastAsia="fr-CH" w:bidi="ar-SA"/>
        </w:rPr>
      </w:pPr>
      <w:r>
        <w:rPr>
          <w:lang w:eastAsia="fr-CH" w:bidi="ar-SA"/>
        </w:rPr>
        <w:tab/>
        <w:t xml:space="preserve">Point a : </w:t>
      </w:r>
    </w:p>
    <w:p w14:paraId="560A2EB2" w14:textId="72C5E664" w:rsidR="00803778" w:rsidRDefault="00803778" w:rsidP="00803778">
      <w:pPr>
        <w:rPr>
          <w:lang w:eastAsia="fr-CH" w:bidi="ar-SA"/>
        </w:rPr>
      </w:pPr>
      <w:r>
        <w:rPr>
          <w:lang w:eastAsia="fr-CH" w:bidi="ar-SA"/>
        </w:rPr>
        <w:tab/>
        <w:t>Oui, le code pourra être compilé, il n’y a aucune erreur syntaxique.</w:t>
      </w:r>
    </w:p>
    <w:p w14:paraId="2D24921A" w14:textId="67852EC6" w:rsidR="00803778" w:rsidRDefault="00803778" w:rsidP="00803778">
      <w:pPr>
        <w:rPr>
          <w:lang w:eastAsia="fr-CH" w:bidi="ar-SA"/>
        </w:rPr>
      </w:pPr>
    </w:p>
    <w:p w14:paraId="7B604B5A" w14:textId="77777777" w:rsidR="00054156" w:rsidRDefault="00054156" w:rsidP="00803778">
      <w:pPr>
        <w:rPr>
          <w:lang w:eastAsia="fr-CH" w:bidi="ar-SA"/>
        </w:rPr>
      </w:pPr>
    </w:p>
    <w:p w14:paraId="470B809D" w14:textId="5FECBA74" w:rsidR="00803778" w:rsidRDefault="00803778" w:rsidP="00803778">
      <w:pPr>
        <w:pStyle w:val="Sous-titre"/>
        <w:rPr>
          <w:lang w:eastAsia="fr-CH" w:bidi="ar-SA"/>
        </w:rPr>
      </w:pPr>
      <w:r>
        <w:rPr>
          <w:lang w:eastAsia="fr-CH" w:bidi="ar-SA"/>
        </w:rPr>
        <w:tab/>
        <w:t xml:space="preserve">Point b : </w:t>
      </w:r>
    </w:p>
    <w:p w14:paraId="17B9D8EC" w14:textId="6D12B5D4" w:rsidR="00803778" w:rsidRDefault="00803778" w:rsidP="00803778">
      <w:pPr>
        <w:rPr>
          <w:lang w:eastAsia="fr-CH" w:bidi="ar-SA"/>
        </w:rPr>
      </w:pPr>
      <w:r>
        <w:rPr>
          <w:lang w:eastAsia="fr-CH" w:bidi="ar-SA"/>
        </w:rPr>
        <w:tab/>
        <w:t>Number : 0</w:t>
      </w:r>
    </w:p>
    <w:p w14:paraId="01D667A7" w14:textId="15C3D5DB" w:rsidR="00803778" w:rsidRDefault="00803778" w:rsidP="00803778">
      <w:pPr>
        <w:rPr>
          <w:lang w:eastAsia="fr-CH" w:bidi="ar-SA"/>
        </w:rPr>
      </w:pPr>
      <w:r>
        <w:rPr>
          <w:lang w:eastAsia="fr-CH" w:bidi="ar-SA"/>
        </w:rPr>
        <w:tab/>
        <w:t>Number :</w:t>
      </w:r>
      <w:r>
        <w:rPr>
          <w:lang w:eastAsia="fr-CH" w:bidi="ar-SA"/>
        </w:rPr>
        <w:t xml:space="preserve"> 1</w:t>
      </w:r>
    </w:p>
    <w:p w14:paraId="14EFE5E3" w14:textId="5AAB4ED0" w:rsidR="00803778" w:rsidRDefault="00803778" w:rsidP="00803778">
      <w:pPr>
        <w:rPr>
          <w:lang w:eastAsia="fr-CH" w:bidi="ar-SA"/>
        </w:rPr>
      </w:pPr>
      <w:r>
        <w:rPr>
          <w:lang w:eastAsia="fr-CH" w:bidi="ar-SA"/>
        </w:rPr>
        <w:tab/>
        <w:t>Number :</w:t>
      </w:r>
      <w:r>
        <w:rPr>
          <w:lang w:eastAsia="fr-CH" w:bidi="ar-SA"/>
        </w:rPr>
        <w:t xml:space="preserve"> 2</w:t>
      </w:r>
    </w:p>
    <w:p w14:paraId="1C2D69B2" w14:textId="77777777" w:rsidR="00803778" w:rsidRDefault="00803778" w:rsidP="00803778">
      <w:pPr>
        <w:rPr>
          <w:lang w:eastAsia="fr-CH" w:bidi="ar-SA"/>
        </w:rPr>
      </w:pPr>
      <w:r>
        <w:rPr>
          <w:lang w:eastAsia="fr-CH" w:bidi="ar-SA"/>
        </w:rPr>
        <w:t xml:space="preserve"> </w:t>
      </w:r>
      <w:r>
        <w:rPr>
          <w:lang w:eastAsia="fr-CH" w:bidi="ar-SA"/>
        </w:rPr>
        <w:tab/>
        <w:t>…</w:t>
      </w:r>
    </w:p>
    <w:p w14:paraId="2DA99BB9" w14:textId="153C921B" w:rsidR="00803778" w:rsidRPr="00803778" w:rsidRDefault="00803778" w:rsidP="00803778">
      <w:pPr>
        <w:rPr>
          <w:rFonts w:ascii="Calibri" w:hAnsi="Calibri" w:cs="Calibri"/>
          <w:sz w:val="22"/>
          <w:szCs w:val="22"/>
          <w:lang w:val="en-GB"/>
        </w:rPr>
      </w:pPr>
      <w:r>
        <w:rPr>
          <w:lang w:eastAsia="fr-CH" w:bidi="ar-SA"/>
        </w:rPr>
        <w:tab/>
      </w:r>
      <w:r w:rsidRPr="00803778">
        <w:rPr>
          <w:rFonts w:ascii="Calibri" w:hAnsi="Calibri" w:cs="Calibri"/>
          <w:sz w:val="22"/>
          <w:szCs w:val="22"/>
          <w:lang w:val="en-GB"/>
        </w:rPr>
        <w:t>Number : 2'147'483'647</w:t>
      </w:r>
    </w:p>
    <w:p w14:paraId="60656A3D" w14:textId="4FBDD160" w:rsidR="00803778" w:rsidRDefault="00803778" w:rsidP="0080377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ab/>
      </w:r>
      <w:r w:rsidRPr="00803778">
        <w:rPr>
          <w:rFonts w:ascii="Calibri" w:hAnsi="Calibri" w:cs="Calibri"/>
          <w:sz w:val="22"/>
          <w:szCs w:val="22"/>
          <w:lang w:val="en-GB"/>
        </w:rPr>
        <w:t>Number : -2'147'483'648</w:t>
      </w:r>
    </w:p>
    <w:p w14:paraId="0BEDC2F6" w14:textId="0486B687" w:rsidR="00803778" w:rsidRDefault="00803778" w:rsidP="00EC18B5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ab/>
        <w:t>…</w:t>
      </w:r>
    </w:p>
    <w:p w14:paraId="42592B87" w14:textId="3F150BFF" w:rsidR="00803778" w:rsidRDefault="00EC18B5" w:rsidP="00EC18B5">
      <w:pPr>
        <w:rPr>
          <w:lang w:eastAsia="fr-CH" w:bidi="ar-SA"/>
        </w:rPr>
      </w:pPr>
      <w:r>
        <w:rPr>
          <w:lang w:eastAsia="fr-CH" w:bidi="ar-SA"/>
        </w:rPr>
        <w:tab/>
        <w:t xml:space="preserve">Number : </w:t>
      </w:r>
      <w:r>
        <w:rPr>
          <w:lang w:eastAsia="fr-CH" w:bidi="ar-SA"/>
        </w:rPr>
        <w:t>0</w:t>
      </w:r>
    </w:p>
    <w:p w14:paraId="2579FCE5" w14:textId="278A937C" w:rsidR="00EC18B5" w:rsidRDefault="00EC18B5" w:rsidP="00EC18B5">
      <w:pPr>
        <w:rPr>
          <w:lang w:eastAsia="fr-CH" w:bidi="ar-SA"/>
        </w:rPr>
      </w:pPr>
      <w:r>
        <w:rPr>
          <w:lang w:eastAsia="fr-CH" w:bidi="ar-SA"/>
        </w:rPr>
        <w:tab/>
        <w:t>…</w:t>
      </w:r>
    </w:p>
    <w:p w14:paraId="7FA9C559" w14:textId="77777777" w:rsidR="00EC18B5" w:rsidRPr="00803778" w:rsidRDefault="00EC18B5" w:rsidP="00EC18B5">
      <w:pPr>
        <w:rPr>
          <w:rFonts w:ascii="Calibri" w:hAnsi="Calibri" w:cs="Calibri"/>
          <w:sz w:val="22"/>
          <w:szCs w:val="22"/>
          <w:lang w:val="en-GB"/>
        </w:rPr>
      </w:pPr>
      <w:r>
        <w:rPr>
          <w:lang w:eastAsia="fr-CH" w:bidi="ar-SA"/>
        </w:rPr>
        <w:tab/>
      </w:r>
      <w:r w:rsidRPr="00803778">
        <w:rPr>
          <w:rFonts w:ascii="Calibri" w:hAnsi="Calibri" w:cs="Calibri"/>
          <w:sz w:val="22"/>
          <w:szCs w:val="22"/>
          <w:lang w:val="en-GB"/>
        </w:rPr>
        <w:t>Number : 2'147'483'647</w:t>
      </w:r>
    </w:p>
    <w:p w14:paraId="2F04E4C3" w14:textId="335AA1DA" w:rsidR="00EC18B5" w:rsidRDefault="00EC18B5" w:rsidP="00EC18B5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ab/>
      </w:r>
      <w:r w:rsidRPr="00803778">
        <w:rPr>
          <w:rFonts w:ascii="Calibri" w:hAnsi="Calibri" w:cs="Calibri"/>
          <w:sz w:val="22"/>
          <w:szCs w:val="22"/>
          <w:lang w:val="en-GB"/>
        </w:rPr>
        <w:t>Number : -2'147'483'648</w:t>
      </w:r>
    </w:p>
    <w:p w14:paraId="370001F6" w14:textId="05D77F2D" w:rsidR="00EC18B5" w:rsidRDefault="00EC18B5" w:rsidP="00EC18B5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ab/>
        <w:t>…</w:t>
      </w:r>
    </w:p>
    <w:p w14:paraId="3736A023" w14:textId="3837AB57" w:rsidR="00EC18B5" w:rsidRDefault="00EC18B5" w:rsidP="00EC18B5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GB"/>
        </w:rPr>
      </w:pPr>
    </w:p>
    <w:p w14:paraId="4AB4F4F5" w14:textId="77777777" w:rsidR="00054156" w:rsidRDefault="00054156" w:rsidP="00EC18B5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GB"/>
        </w:rPr>
      </w:pPr>
    </w:p>
    <w:p w14:paraId="07C6B2C4" w14:textId="10D5F5F8" w:rsidR="00EC18B5" w:rsidRDefault="00EC18B5" w:rsidP="00EC18B5">
      <w:pPr>
        <w:pStyle w:val="Sous-titre"/>
      </w:pPr>
      <w:r>
        <w:tab/>
      </w:r>
      <w:r w:rsidRPr="00EC18B5">
        <w:t>Point c</w:t>
      </w:r>
      <w:r>
        <w:t xml:space="preserve"> : </w:t>
      </w:r>
    </w:p>
    <w:p w14:paraId="6F3A05D3" w14:textId="2B8F7323" w:rsidR="00EC18B5" w:rsidRDefault="00EC18B5" w:rsidP="00EC18B5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ab/>
      </w:r>
      <w:r w:rsidRPr="00EC18B5">
        <w:rPr>
          <w:rFonts w:ascii="Calibri" w:hAnsi="Calibri" w:cs="Calibri"/>
          <w:sz w:val="22"/>
          <w:szCs w:val="22"/>
        </w:rPr>
        <w:t>Il n'y a pas forcément un problème. C'est juste que notre boucle n'a pas de fin.</w:t>
      </w:r>
    </w:p>
    <w:p w14:paraId="3940C900" w14:textId="056BE330" w:rsidR="00EC18B5" w:rsidRDefault="00EC18B5" w:rsidP="00EC18B5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</w:p>
    <w:p w14:paraId="16F76847" w14:textId="4AE367F9" w:rsidR="00EC18B5" w:rsidRDefault="00EC18B5" w:rsidP="00EC18B5">
      <w:pPr>
        <w:pStyle w:val="Titre1"/>
        <w:numPr>
          <w:ilvl w:val="0"/>
          <w:numId w:val="0"/>
        </w:numPr>
        <w:ind w:left="432"/>
      </w:pPr>
      <w:bookmarkStart w:id="3" w:name="_Toc85474057"/>
      <w:r>
        <w:t>Question 4</w:t>
      </w:r>
      <w:bookmarkEnd w:id="3"/>
    </w:p>
    <w:p w14:paraId="11189719" w14:textId="36C490FE" w:rsidR="00EC18B5" w:rsidRDefault="00EC18B5" w:rsidP="00EC18B5">
      <w:pPr>
        <w:pStyle w:val="Sous-titre"/>
      </w:pPr>
      <w:r>
        <w:tab/>
        <w:t xml:space="preserve">Point a : </w:t>
      </w:r>
    </w:p>
    <w:p w14:paraId="2DFB3086" w14:textId="7884BC24" w:rsidR="00EC18B5" w:rsidRDefault="00EC18B5" w:rsidP="00EC18B5">
      <w:r>
        <w:tab/>
        <w:t>10</w:t>
      </w:r>
    </w:p>
    <w:p w14:paraId="173299D5" w14:textId="3741B653" w:rsidR="00EC18B5" w:rsidRDefault="00EC18B5" w:rsidP="00EC18B5">
      <w:r>
        <w:tab/>
        <w:t>7</w:t>
      </w:r>
    </w:p>
    <w:p w14:paraId="6EFC5063" w14:textId="41CFE38F" w:rsidR="00EC18B5" w:rsidRDefault="00EC18B5" w:rsidP="00EC18B5">
      <w:r>
        <w:tab/>
        <w:t>4</w:t>
      </w:r>
    </w:p>
    <w:p w14:paraId="5F59CFB8" w14:textId="71D8935E" w:rsidR="00EC18B5" w:rsidRDefault="00EC18B5" w:rsidP="00EC18B5">
      <w:r>
        <w:tab/>
        <w:t>1</w:t>
      </w:r>
    </w:p>
    <w:p w14:paraId="1C9A7902" w14:textId="1B26385E" w:rsidR="00EC18B5" w:rsidRDefault="00EC18B5" w:rsidP="00EC18B5"/>
    <w:p w14:paraId="244D2E10" w14:textId="77777777" w:rsidR="00054156" w:rsidRDefault="00054156" w:rsidP="00EC18B5"/>
    <w:p w14:paraId="25E14CC1" w14:textId="58F9602C" w:rsidR="00EC18B5" w:rsidRDefault="00EC18B5" w:rsidP="00EC18B5">
      <w:pPr>
        <w:pStyle w:val="Sous-titre"/>
      </w:pPr>
      <w:r>
        <w:tab/>
        <w:t xml:space="preserve">Point b : </w:t>
      </w:r>
    </w:p>
    <w:p w14:paraId="71EB6BBF" w14:textId="3605D3D0" w:rsidR="00EC18B5" w:rsidRDefault="00EC18B5" w:rsidP="00EC18B5">
      <w:r>
        <w:tab/>
        <w:t>La boucle est effectuée 4 fois</w:t>
      </w:r>
    </w:p>
    <w:p w14:paraId="189BACA1" w14:textId="3FECF354" w:rsidR="00EC18B5" w:rsidRDefault="00EC18B5" w:rsidP="00EC18B5"/>
    <w:p w14:paraId="003FBD5A" w14:textId="77777777" w:rsidR="00054156" w:rsidRDefault="00054156" w:rsidP="00EC18B5"/>
    <w:p w14:paraId="0503326C" w14:textId="471DB1BA" w:rsidR="00EC18B5" w:rsidRDefault="00EC18B5" w:rsidP="00EC18B5">
      <w:pPr>
        <w:pStyle w:val="Sous-titre"/>
      </w:pPr>
      <w:r>
        <w:tab/>
        <w:t xml:space="preserve">Point c : </w:t>
      </w:r>
    </w:p>
    <w:p w14:paraId="18AA485D" w14:textId="618DA284" w:rsidR="00EC18B5" w:rsidRPr="00EC18B5" w:rsidRDefault="00EC18B5" w:rsidP="00EC18B5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</w:pPr>
      <w:r>
        <w:tab/>
        <w:t xml:space="preserve">    </w:t>
      </w:r>
      <w:r w:rsidRPr="00EC18B5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int</w:t>
      </w:r>
      <w:r w:rsidRPr="00EC18B5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GB" w:eastAsia="fr-CH" w:bidi="ar-SA"/>
        </w:rPr>
        <w:t xml:space="preserve"> foo </w:t>
      </w:r>
      <w:r w:rsidRPr="00EC18B5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=</w:t>
      </w:r>
      <w:r w:rsidRPr="00EC18B5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</w:t>
      </w:r>
      <w:r w:rsidRPr="00EC18B5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GB" w:eastAsia="fr-CH" w:bidi="ar-SA"/>
        </w:rPr>
        <w:t>10</w:t>
      </w:r>
      <w:r w:rsidRPr="00EC18B5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;</w:t>
      </w:r>
    </w:p>
    <w:p w14:paraId="57A6DCA5" w14:textId="77777777" w:rsidR="00EC18B5" w:rsidRPr="00EC18B5" w:rsidRDefault="00EC18B5" w:rsidP="00EC18B5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</w:pPr>
      <w:r w:rsidRPr="00EC18B5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        </w:t>
      </w:r>
      <w:r w:rsidRPr="00EC18B5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while</w:t>
      </w:r>
      <w:r w:rsidRPr="00EC18B5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(foo</w:t>
      </w:r>
      <w:r w:rsidRPr="00EC18B5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&gt;=</w:t>
      </w:r>
      <w:r w:rsidRPr="00EC18B5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GB" w:eastAsia="fr-CH" w:bidi="ar-SA"/>
        </w:rPr>
        <w:t>0</w:t>
      </w:r>
      <w:r w:rsidRPr="00EC18B5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) {</w:t>
      </w:r>
    </w:p>
    <w:p w14:paraId="376B7D02" w14:textId="77777777" w:rsidR="00EC18B5" w:rsidRPr="00EC18B5" w:rsidRDefault="00EC18B5" w:rsidP="00EC18B5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</w:pPr>
      <w:r w:rsidRPr="00EC18B5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            </w:t>
      </w:r>
      <w:proofErr w:type="spellStart"/>
      <w:r w:rsidRPr="00EC18B5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GB" w:eastAsia="fr-CH" w:bidi="ar-SA"/>
        </w:rPr>
        <w:t>System</w:t>
      </w:r>
      <w:r w:rsidRPr="00EC18B5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.</w:t>
      </w:r>
      <w:r w:rsidRPr="00EC18B5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GB" w:eastAsia="fr-CH" w:bidi="ar-SA"/>
        </w:rPr>
        <w:t>out</w:t>
      </w:r>
      <w:r w:rsidRPr="00EC18B5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.</w:t>
      </w:r>
      <w:r w:rsidRPr="00EC18B5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GB" w:eastAsia="fr-CH" w:bidi="ar-SA"/>
        </w:rPr>
        <w:t>println</w:t>
      </w:r>
      <w:proofErr w:type="spellEnd"/>
      <w:r w:rsidRPr="00EC18B5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(foo);</w:t>
      </w:r>
    </w:p>
    <w:p w14:paraId="31A7921D" w14:textId="77777777" w:rsidR="00EC18B5" w:rsidRPr="00EC18B5" w:rsidRDefault="00EC18B5" w:rsidP="00EC18B5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</w:pPr>
      <w:r w:rsidRPr="00EC18B5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            </w:t>
      </w:r>
      <w:proofErr w:type="spellStart"/>
      <w:r w:rsidRPr="00EC18B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foo</w:t>
      </w:r>
      <w:proofErr w:type="spellEnd"/>
      <w:r w:rsidRPr="00EC18B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 xml:space="preserve"> </w:t>
      </w:r>
      <w:r w:rsidRPr="00EC18B5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fr-CH" w:bidi="ar-SA"/>
        </w:rPr>
        <w:t>-=</w:t>
      </w:r>
      <w:r w:rsidRPr="00EC18B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 xml:space="preserve"> </w:t>
      </w:r>
      <w:r w:rsidRPr="00EC18B5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fr-CH" w:bidi="ar-SA"/>
        </w:rPr>
        <w:t>3</w:t>
      </w:r>
      <w:r w:rsidRPr="00EC18B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;</w:t>
      </w:r>
    </w:p>
    <w:p w14:paraId="3CC851B0" w14:textId="404123FA" w:rsidR="00054156" w:rsidRDefault="00EC18B5" w:rsidP="00054156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</w:pPr>
      <w:r w:rsidRPr="00EC18B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        }</w:t>
      </w:r>
    </w:p>
    <w:p w14:paraId="1E0DFAC6" w14:textId="195A4650" w:rsidR="00054156" w:rsidRDefault="00054156" w:rsidP="00054156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</w:pPr>
    </w:p>
    <w:p w14:paraId="3748305F" w14:textId="67748706" w:rsidR="00054156" w:rsidRDefault="00054156">
      <w:pPr>
        <w:widowControl/>
        <w:suppressAutoHyphens w:val="0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</w:pPr>
      <w:r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br w:type="page"/>
      </w:r>
    </w:p>
    <w:p w14:paraId="5837E432" w14:textId="5CA0CBE1" w:rsidR="00EC18B5" w:rsidRDefault="00EC18B5" w:rsidP="00EC18B5">
      <w:pPr>
        <w:pStyle w:val="Sous-titre"/>
        <w:rPr>
          <w:rFonts w:eastAsia="Times New Roman"/>
          <w:lang w:eastAsia="fr-CH" w:bidi="ar-SA"/>
        </w:rPr>
      </w:pPr>
      <w:r>
        <w:rPr>
          <w:rFonts w:eastAsia="Times New Roman"/>
          <w:lang w:eastAsia="fr-CH" w:bidi="ar-SA"/>
        </w:rPr>
        <w:tab/>
        <w:t xml:space="preserve">Point d : </w:t>
      </w:r>
    </w:p>
    <w:p w14:paraId="4C48B245" w14:textId="5F871796" w:rsidR="00EC18B5" w:rsidRPr="00EC18B5" w:rsidRDefault="00EC18B5" w:rsidP="00EC18B5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</w:pPr>
      <w:r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ab/>
        <w:t xml:space="preserve">  </w:t>
      </w:r>
      <w:r w:rsidRPr="00EC18B5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int</w:t>
      </w:r>
      <w:r w:rsidRPr="00EC18B5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GB" w:eastAsia="fr-CH" w:bidi="ar-SA"/>
        </w:rPr>
        <w:t xml:space="preserve"> foo </w:t>
      </w:r>
      <w:r w:rsidRPr="00EC18B5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=</w:t>
      </w:r>
      <w:r w:rsidRPr="00EC18B5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</w:t>
      </w:r>
      <w:r w:rsidRPr="00EC18B5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GB" w:eastAsia="fr-CH" w:bidi="ar-SA"/>
        </w:rPr>
        <w:t>10</w:t>
      </w:r>
      <w:r w:rsidRPr="00EC18B5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;</w:t>
      </w:r>
    </w:p>
    <w:p w14:paraId="1BEBD164" w14:textId="77777777" w:rsidR="00EC18B5" w:rsidRPr="00EC18B5" w:rsidRDefault="00EC18B5" w:rsidP="00EC18B5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</w:pPr>
      <w:r w:rsidRPr="00EC18B5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        </w:t>
      </w:r>
      <w:r w:rsidRPr="00EC18B5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do</w:t>
      </w:r>
      <w:r w:rsidRPr="00EC18B5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{</w:t>
      </w:r>
    </w:p>
    <w:p w14:paraId="40CCB861" w14:textId="77777777" w:rsidR="00EC18B5" w:rsidRPr="00EC18B5" w:rsidRDefault="00EC18B5" w:rsidP="00EC18B5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</w:pPr>
      <w:r w:rsidRPr="00EC18B5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            </w:t>
      </w:r>
      <w:proofErr w:type="spellStart"/>
      <w:r w:rsidRPr="00EC18B5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GB" w:eastAsia="fr-CH" w:bidi="ar-SA"/>
        </w:rPr>
        <w:t>System</w:t>
      </w:r>
      <w:r w:rsidRPr="00EC18B5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.</w:t>
      </w:r>
      <w:r w:rsidRPr="00EC18B5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GB" w:eastAsia="fr-CH" w:bidi="ar-SA"/>
        </w:rPr>
        <w:t>out</w:t>
      </w:r>
      <w:r w:rsidRPr="00EC18B5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.</w:t>
      </w:r>
      <w:r w:rsidRPr="00EC18B5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GB" w:eastAsia="fr-CH" w:bidi="ar-SA"/>
        </w:rPr>
        <w:t>println</w:t>
      </w:r>
      <w:proofErr w:type="spellEnd"/>
      <w:r w:rsidRPr="00EC18B5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(foo);</w:t>
      </w:r>
    </w:p>
    <w:p w14:paraId="08CA2CEB" w14:textId="77777777" w:rsidR="00EC18B5" w:rsidRPr="00EC18B5" w:rsidRDefault="00EC18B5" w:rsidP="00EC18B5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</w:pPr>
      <w:r w:rsidRPr="00EC18B5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            </w:t>
      </w:r>
      <w:proofErr w:type="spellStart"/>
      <w:r w:rsidRPr="00EC18B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foo</w:t>
      </w:r>
      <w:proofErr w:type="spellEnd"/>
      <w:r w:rsidRPr="00EC18B5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fr-CH" w:bidi="ar-SA"/>
        </w:rPr>
        <w:t>-=</w:t>
      </w:r>
      <w:r w:rsidRPr="00EC18B5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fr-CH" w:bidi="ar-SA"/>
        </w:rPr>
        <w:t>3</w:t>
      </w:r>
      <w:r w:rsidRPr="00EC18B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;</w:t>
      </w:r>
    </w:p>
    <w:p w14:paraId="0A48D24B" w14:textId="1FD8460D" w:rsidR="00EC18B5" w:rsidRDefault="00EC18B5" w:rsidP="00EC18B5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</w:pPr>
      <w:r w:rsidRPr="00EC18B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 xml:space="preserve">        } </w:t>
      </w:r>
      <w:proofErr w:type="spellStart"/>
      <w:r w:rsidRPr="00EC18B5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fr-CH" w:bidi="ar-SA"/>
        </w:rPr>
        <w:t>while</w:t>
      </w:r>
      <w:proofErr w:type="spellEnd"/>
      <w:r w:rsidRPr="00EC18B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 xml:space="preserve"> (</w:t>
      </w:r>
      <w:proofErr w:type="spellStart"/>
      <w:r w:rsidRPr="00EC18B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foo</w:t>
      </w:r>
      <w:proofErr w:type="spellEnd"/>
      <w:r w:rsidRPr="00EC18B5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fr-CH" w:bidi="ar-SA"/>
        </w:rPr>
        <w:t>&gt;=</w:t>
      </w:r>
      <w:r w:rsidRPr="00EC18B5">
        <w:rPr>
          <w:rFonts w:ascii="Consolas" w:eastAsia="Times New Roman" w:hAnsi="Consolas" w:cs="Times New Roman"/>
          <w:color w:val="D19A66"/>
          <w:kern w:val="0"/>
          <w:sz w:val="21"/>
          <w:szCs w:val="21"/>
          <w:lang w:eastAsia="fr-CH" w:bidi="ar-SA"/>
        </w:rPr>
        <w:t>0</w:t>
      </w:r>
      <w:r w:rsidRPr="00EC18B5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);</w:t>
      </w:r>
    </w:p>
    <w:p w14:paraId="47043265" w14:textId="60F6F497" w:rsidR="00EC18B5" w:rsidRDefault="00EC18B5">
      <w:pPr>
        <w:widowControl/>
        <w:suppressAutoHyphens w:val="0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</w:pPr>
    </w:p>
    <w:p w14:paraId="7C58951A" w14:textId="617878A3" w:rsidR="00EC18B5" w:rsidRDefault="00EC18B5" w:rsidP="00EC18B5">
      <w:pPr>
        <w:pStyle w:val="Titre1"/>
        <w:numPr>
          <w:ilvl w:val="0"/>
          <w:numId w:val="0"/>
        </w:numPr>
        <w:ind w:left="432"/>
        <w:rPr>
          <w:rFonts w:eastAsia="Times New Roman"/>
          <w:lang w:eastAsia="fr-CH" w:bidi="ar-SA"/>
        </w:rPr>
      </w:pPr>
      <w:bookmarkStart w:id="4" w:name="_Toc85474058"/>
      <w:r>
        <w:rPr>
          <w:rFonts w:eastAsia="Times New Roman"/>
          <w:lang w:eastAsia="fr-CH" w:bidi="ar-SA"/>
        </w:rPr>
        <w:t>Question 5</w:t>
      </w:r>
      <w:bookmarkEnd w:id="4"/>
    </w:p>
    <w:p w14:paraId="65B8FD2C" w14:textId="22DA492F" w:rsidR="00EC18B5" w:rsidRDefault="00EC18B5" w:rsidP="00EC18B5">
      <w:pPr>
        <w:rPr>
          <w:lang w:eastAsia="fr-CH" w:bidi="ar-SA"/>
        </w:rPr>
      </w:pPr>
      <w:r>
        <w:rPr>
          <w:lang w:eastAsia="fr-CH" w:bidi="ar-SA"/>
        </w:rPr>
        <w:tab/>
        <w:t>A = 11</w:t>
      </w:r>
    </w:p>
    <w:p w14:paraId="2B364307" w14:textId="58FEC1BE" w:rsidR="00EC18B5" w:rsidRDefault="00EC18B5" w:rsidP="00EC18B5">
      <w:pPr>
        <w:rPr>
          <w:lang w:eastAsia="fr-CH" w:bidi="ar-SA"/>
        </w:rPr>
      </w:pPr>
      <w:r>
        <w:rPr>
          <w:lang w:eastAsia="fr-CH" w:bidi="ar-SA"/>
        </w:rPr>
        <w:tab/>
        <w:t>B = 19</w:t>
      </w:r>
    </w:p>
    <w:p w14:paraId="405B82E5" w14:textId="05446223" w:rsidR="00EC18B5" w:rsidRDefault="00EC18B5" w:rsidP="00EC18B5">
      <w:pPr>
        <w:rPr>
          <w:lang w:eastAsia="fr-CH" w:bidi="ar-SA"/>
        </w:rPr>
      </w:pPr>
      <w:r>
        <w:rPr>
          <w:lang w:eastAsia="fr-CH" w:bidi="ar-SA"/>
        </w:rPr>
        <w:tab/>
        <w:t>C = 31</w:t>
      </w:r>
    </w:p>
    <w:p w14:paraId="50BAFC11" w14:textId="7D12297B" w:rsidR="00EC18B5" w:rsidRDefault="00EC18B5" w:rsidP="00EC18B5">
      <w:pPr>
        <w:rPr>
          <w:lang w:eastAsia="fr-CH" w:bidi="ar-SA"/>
        </w:rPr>
      </w:pPr>
    </w:p>
    <w:p w14:paraId="3CCE51B7" w14:textId="77777777" w:rsidR="00054156" w:rsidRDefault="00054156" w:rsidP="00EC18B5">
      <w:pPr>
        <w:rPr>
          <w:lang w:eastAsia="fr-CH" w:bidi="ar-SA"/>
        </w:rPr>
      </w:pPr>
    </w:p>
    <w:p w14:paraId="2B8E5629" w14:textId="73CC6956" w:rsidR="00EC18B5" w:rsidRDefault="00EC18B5" w:rsidP="00EC18B5">
      <w:pPr>
        <w:pStyle w:val="Titre1"/>
        <w:numPr>
          <w:ilvl w:val="0"/>
          <w:numId w:val="0"/>
        </w:numPr>
        <w:ind w:left="432"/>
        <w:rPr>
          <w:lang w:eastAsia="fr-CH" w:bidi="ar-SA"/>
        </w:rPr>
      </w:pPr>
      <w:bookmarkStart w:id="5" w:name="_Toc85474059"/>
      <w:r>
        <w:rPr>
          <w:lang w:eastAsia="fr-CH" w:bidi="ar-SA"/>
        </w:rPr>
        <w:t>Question 6</w:t>
      </w:r>
      <w:bookmarkEnd w:id="5"/>
    </w:p>
    <w:p w14:paraId="03F1F1AC" w14:textId="1E7157CC" w:rsidR="00EC18B5" w:rsidRDefault="00EC18B5" w:rsidP="00EC18B5">
      <w:pPr>
        <w:rPr>
          <w:lang w:eastAsia="fr-CH" w:bidi="ar-SA"/>
        </w:rPr>
      </w:pPr>
      <w:r>
        <w:rPr>
          <w:lang w:eastAsia="fr-CH" w:bidi="ar-SA"/>
        </w:rPr>
        <w:tab/>
        <w:t xml:space="preserve">A = </w:t>
      </w:r>
      <w:r w:rsidR="00B24740">
        <w:rPr>
          <w:lang w:eastAsia="fr-CH" w:bidi="ar-SA"/>
        </w:rPr>
        <w:t>10</w:t>
      </w:r>
    </w:p>
    <w:p w14:paraId="7D41E514" w14:textId="340FCED0" w:rsidR="00B24740" w:rsidRDefault="00B24740" w:rsidP="00EC18B5">
      <w:pPr>
        <w:rPr>
          <w:lang w:eastAsia="fr-CH" w:bidi="ar-SA"/>
        </w:rPr>
      </w:pPr>
      <w:r>
        <w:rPr>
          <w:lang w:eastAsia="fr-CH" w:bidi="ar-SA"/>
        </w:rPr>
        <w:tab/>
        <w:t>B = 11</w:t>
      </w:r>
    </w:p>
    <w:p w14:paraId="5D7DBE54" w14:textId="581940F3" w:rsidR="00B24740" w:rsidRDefault="00B24740" w:rsidP="00EC18B5">
      <w:pPr>
        <w:rPr>
          <w:lang w:eastAsia="fr-CH" w:bidi="ar-SA"/>
        </w:rPr>
      </w:pPr>
      <w:r>
        <w:rPr>
          <w:lang w:eastAsia="fr-CH" w:bidi="ar-SA"/>
        </w:rPr>
        <w:tab/>
        <w:t>C = 20</w:t>
      </w:r>
    </w:p>
    <w:p w14:paraId="5BDD7EF2" w14:textId="5221A109" w:rsidR="00B24740" w:rsidRDefault="00B24740" w:rsidP="00EC18B5">
      <w:pPr>
        <w:rPr>
          <w:lang w:eastAsia="fr-CH" w:bidi="ar-SA"/>
        </w:rPr>
      </w:pPr>
    </w:p>
    <w:p w14:paraId="6F2BC204" w14:textId="77777777" w:rsidR="00054156" w:rsidRDefault="00054156" w:rsidP="00EC18B5">
      <w:pPr>
        <w:rPr>
          <w:lang w:eastAsia="fr-CH" w:bidi="ar-SA"/>
        </w:rPr>
      </w:pPr>
    </w:p>
    <w:p w14:paraId="70B2E3F8" w14:textId="1FCC9677" w:rsidR="00B24740" w:rsidRDefault="00B24740" w:rsidP="00B24740">
      <w:pPr>
        <w:pStyle w:val="Titre1"/>
        <w:numPr>
          <w:ilvl w:val="0"/>
          <w:numId w:val="0"/>
        </w:numPr>
        <w:ind w:left="432"/>
        <w:rPr>
          <w:lang w:eastAsia="fr-CH" w:bidi="ar-SA"/>
        </w:rPr>
      </w:pPr>
      <w:bookmarkStart w:id="6" w:name="_Toc85474060"/>
      <w:r>
        <w:rPr>
          <w:lang w:eastAsia="fr-CH" w:bidi="ar-SA"/>
        </w:rPr>
        <w:t>Question 7</w:t>
      </w:r>
      <w:bookmarkEnd w:id="6"/>
    </w:p>
    <w:p w14:paraId="36080AA2" w14:textId="47CC066F" w:rsidR="00B24740" w:rsidRDefault="00B24740" w:rsidP="00B24740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</w:pPr>
      <w:r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ab/>
      </w:r>
      <w:r w:rsidRPr="00B24740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int</w:t>
      </w:r>
      <w:r w:rsidRPr="00B24740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GB" w:eastAsia="fr-CH" w:bidi="ar-SA"/>
        </w:rPr>
        <w:t xml:space="preserve"> </w:t>
      </w:r>
      <w:proofErr w:type="spellStart"/>
      <w:r w:rsidRPr="00B24740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GB" w:eastAsia="fr-CH" w:bidi="ar-SA"/>
        </w:rPr>
        <w:t>i</w:t>
      </w:r>
      <w:proofErr w:type="spellEnd"/>
      <w:r w:rsidRPr="00B24740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GB" w:eastAsia="fr-CH" w:bidi="ar-SA"/>
        </w:rPr>
        <w:t xml:space="preserve"> </w:t>
      </w:r>
      <w:r w:rsidRPr="00B24740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=</w:t>
      </w:r>
      <w:r w:rsidRPr="00B24740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</w:t>
      </w:r>
      <w:r w:rsidRPr="00B24740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GB" w:eastAsia="fr-CH" w:bidi="ar-SA"/>
        </w:rPr>
        <w:t>0</w:t>
      </w:r>
      <w:r w:rsidRPr="00B24740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;</w:t>
      </w:r>
    </w:p>
    <w:p w14:paraId="6D8CC888" w14:textId="5676BDD4" w:rsidR="00B24740" w:rsidRDefault="00B24740" w:rsidP="00B24740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</w:pPr>
      <w:r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ab/>
      </w:r>
      <w:r w:rsidRPr="00B24740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while</w:t>
      </w:r>
      <w:r w:rsidRPr="00B24740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(</w:t>
      </w:r>
      <w:proofErr w:type="spellStart"/>
      <w:r w:rsidRPr="00B24740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i</w:t>
      </w:r>
      <w:proofErr w:type="spellEnd"/>
      <w:r w:rsidRPr="00B24740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&lt;=</w:t>
      </w:r>
      <w:r w:rsidRPr="00B24740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GB" w:eastAsia="fr-CH" w:bidi="ar-SA"/>
        </w:rPr>
        <w:t>20</w:t>
      </w:r>
      <w:r w:rsidRPr="00B24740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) {</w:t>
      </w:r>
    </w:p>
    <w:p w14:paraId="4CF607E2" w14:textId="6E84C319" w:rsidR="00B24740" w:rsidRDefault="00B24740" w:rsidP="00B24740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</w:pPr>
      <w:r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ab/>
      </w:r>
      <w:r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ab/>
      </w:r>
      <w:proofErr w:type="spellStart"/>
      <w:r w:rsidRPr="00B24740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i</w:t>
      </w:r>
      <w:proofErr w:type="spellEnd"/>
      <w:r w:rsidRPr="00B24740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++</w:t>
      </w:r>
      <w:r w:rsidRPr="00B24740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;</w:t>
      </w:r>
    </w:p>
    <w:p w14:paraId="15995A52" w14:textId="254F1ED9" w:rsidR="00B24740" w:rsidRDefault="00B24740" w:rsidP="00B24740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</w:pPr>
      <w:r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ab/>
      </w:r>
      <w:r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ab/>
      </w:r>
      <w:proofErr w:type="spellStart"/>
      <w:r w:rsidRPr="00B24740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fr-CH" w:bidi="ar-SA"/>
        </w:rPr>
        <w:t>System</w:t>
      </w:r>
      <w:r w:rsidRPr="00B24740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.</w:t>
      </w:r>
      <w:r w:rsidRPr="00B24740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fr-CH" w:bidi="ar-SA"/>
        </w:rPr>
        <w:t>out</w:t>
      </w:r>
      <w:r w:rsidRPr="00B24740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.</w:t>
      </w:r>
      <w:r w:rsidRPr="00B24740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fr-CH" w:bidi="ar-SA"/>
        </w:rPr>
        <w:t>println</w:t>
      </w:r>
      <w:proofErr w:type="spellEnd"/>
      <w:r w:rsidRPr="00B24740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(i);</w:t>
      </w:r>
    </w:p>
    <w:p w14:paraId="46CCB482" w14:textId="6F580C1B" w:rsidR="00054156" w:rsidRDefault="00B24740" w:rsidP="00054156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</w:pPr>
      <w:r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ab/>
      </w:r>
      <w:r w:rsidRPr="00B24740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}</w:t>
      </w:r>
    </w:p>
    <w:p w14:paraId="1FD55E33" w14:textId="578B7DB4" w:rsidR="00054156" w:rsidRDefault="00054156" w:rsidP="00054156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</w:pPr>
    </w:p>
    <w:p w14:paraId="1D623E8E" w14:textId="77777777" w:rsidR="00054156" w:rsidRDefault="00054156" w:rsidP="00054156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</w:pPr>
    </w:p>
    <w:p w14:paraId="079A89CE" w14:textId="533A394D" w:rsidR="00EC18B5" w:rsidRPr="00054156" w:rsidRDefault="00B24740" w:rsidP="00B24740">
      <w:pPr>
        <w:pStyle w:val="Titre1"/>
        <w:numPr>
          <w:ilvl w:val="0"/>
          <w:numId w:val="0"/>
        </w:numPr>
        <w:ind w:left="432"/>
        <w:rPr>
          <w:rFonts w:eastAsia="Times New Roman"/>
          <w:lang w:val="en-GB" w:eastAsia="fr-CH" w:bidi="ar-SA"/>
        </w:rPr>
      </w:pPr>
      <w:bookmarkStart w:id="7" w:name="_Toc85474061"/>
      <w:r w:rsidRPr="00054156">
        <w:rPr>
          <w:rFonts w:eastAsia="Times New Roman"/>
          <w:lang w:val="en-GB" w:eastAsia="fr-CH" w:bidi="ar-SA"/>
        </w:rPr>
        <w:t>Question 8</w:t>
      </w:r>
      <w:bookmarkEnd w:id="7"/>
    </w:p>
    <w:p w14:paraId="7BB530A3" w14:textId="077422DA" w:rsidR="00B24740" w:rsidRPr="00054156" w:rsidRDefault="00B24740" w:rsidP="00545CDA">
      <w:pPr>
        <w:pStyle w:val="Sous-titre"/>
        <w:rPr>
          <w:lang w:val="en-GB"/>
        </w:rPr>
      </w:pPr>
      <w:r w:rsidRPr="00054156">
        <w:rPr>
          <w:lang w:val="en-GB" w:eastAsia="fr-CH" w:bidi="ar-SA"/>
        </w:rPr>
        <w:tab/>
        <w:t xml:space="preserve">Point a : </w:t>
      </w:r>
    </w:p>
    <w:p w14:paraId="536280E0" w14:textId="3230DB5E" w:rsidR="00B24740" w:rsidRDefault="00B24740" w:rsidP="00B24740">
      <w:pPr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</w:pPr>
      <w:r w:rsidRPr="00054156">
        <w:rPr>
          <w:lang w:val="en-GB" w:eastAsia="fr-CH" w:bidi="ar-SA"/>
        </w:rPr>
        <w:tab/>
      </w:r>
      <w:r w:rsidRPr="00B24740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int</w:t>
      </w:r>
      <w:r w:rsidRPr="00B24740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GB" w:eastAsia="fr-CH" w:bidi="ar-SA"/>
        </w:rPr>
        <w:t xml:space="preserve"> sum </w:t>
      </w:r>
      <w:r w:rsidRPr="00B24740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=</w:t>
      </w:r>
      <w:r w:rsidRPr="00B24740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</w:t>
      </w:r>
      <w:r w:rsidRPr="00B24740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GB" w:eastAsia="fr-CH" w:bidi="ar-SA"/>
        </w:rPr>
        <w:t>0</w:t>
      </w:r>
      <w:r w:rsidRPr="00B24740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;</w:t>
      </w:r>
    </w:p>
    <w:p w14:paraId="04F703F2" w14:textId="6EBB7D40" w:rsidR="00B24740" w:rsidRDefault="00B24740" w:rsidP="00B24740">
      <w:pPr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</w:pPr>
      <w:r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ab/>
      </w:r>
      <w:r w:rsidRPr="00B24740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for</w:t>
      </w:r>
      <w:r w:rsidRPr="00B24740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(</w:t>
      </w:r>
      <w:r w:rsidRPr="00B24740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int</w:t>
      </w:r>
      <w:r w:rsidRPr="00B24740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GB" w:eastAsia="fr-CH" w:bidi="ar-SA"/>
        </w:rPr>
        <w:t xml:space="preserve"> </w:t>
      </w:r>
      <w:proofErr w:type="spellStart"/>
      <w:r w:rsidRPr="00B24740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GB" w:eastAsia="fr-CH" w:bidi="ar-SA"/>
        </w:rPr>
        <w:t>i</w:t>
      </w:r>
      <w:proofErr w:type="spellEnd"/>
      <w:r w:rsidRPr="00B24740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GB" w:eastAsia="fr-CH" w:bidi="ar-SA"/>
        </w:rPr>
        <w:t xml:space="preserve"> </w:t>
      </w:r>
      <w:r w:rsidRPr="00B24740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=</w:t>
      </w:r>
      <w:r w:rsidRPr="00B24740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</w:t>
      </w:r>
      <w:r w:rsidRPr="00B24740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GB" w:eastAsia="fr-CH" w:bidi="ar-SA"/>
        </w:rPr>
        <w:t>0</w:t>
      </w:r>
      <w:r w:rsidRPr="00B24740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; </w:t>
      </w:r>
      <w:proofErr w:type="spellStart"/>
      <w:r w:rsidRPr="00B24740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i</w:t>
      </w:r>
      <w:proofErr w:type="spellEnd"/>
      <w:r w:rsidRPr="00B24740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</w:t>
      </w:r>
      <w:r w:rsidRPr="00B24740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&lt;=</w:t>
      </w:r>
      <w:r w:rsidRPr="00B24740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</w:t>
      </w:r>
      <w:r w:rsidRPr="00B24740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GB" w:eastAsia="fr-CH" w:bidi="ar-SA"/>
        </w:rPr>
        <w:t>1000</w:t>
      </w:r>
      <w:r w:rsidRPr="00B24740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; </w:t>
      </w:r>
      <w:proofErr w:type="spellStart"/>
      <w:r w:rsidRPr="00B24740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i</w:t>
      </w:r>
      <w:proofErr w:type="spellEnd"/>
      <w:r w:rsidRPr="00B24740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++</w:t>
      </w:r>
      <w:r w:rsidRPr="00B24740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) {</w:t>
      </w:r>
    </w:p>
    <w:p w14:paraId="135F03FA" w14:textId="5F060D93" w:rsidR="00B24740" w:rsidRDefault="00B24740" w:rsidP="00B24740">
      <w:pPr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</w:pPr>
      <w:r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ab/>
      </w:r>
      <w:r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ab/>
      </w:r>
      <w:r w:rsidRPr="00B24740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sum </w:t>
      </w:r>
      <w:r w:rsidRPr="00B24740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+=</w:t>
      </w:r>
      <w:r w:rsidRPr="00B24740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</w:t>
      </w:r>
      <w:proofErr w:type="spellStart"/>
      <w:r w:rsidRPr="00B24740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i</w:t>
      </w:r>
      <w:proofErr w:type="spellEnd"/>
      <w:r w:rsidRPr="00B24740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;</w:t>
      </w:r>
    </w:p>
    <w:p w14:paraId="3F2855FA" w14:textId="52AFC5AB" w:rsidR="00B24740" w:rsidRDefault="00B24740" w:rsidP="00B24740">
      <w:pPr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</w:pPr>
      <w:r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ab/>
      </w:r>
      <w:r w:rsidRPr="00B24740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}</w:t>
      </w:r>
    </w:p>
    <w:p w14:paraId="09772E97" w14:textId="4BEAE8F3" w:rsidR="00B24740" w:rsidRDefault="00B24740" w:rsidP="00B24740">
      <w:pPr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</w:pPr>
      <w:r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ab/>
      </w:r>
      <w:proofErr w:type="spellStart"/>
      <w:r w:rsidRPr="00B24740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GB" w:eastAsia="fr-CH" w:bidi="ar-SA"/>
        </w:rPr>
        <w:t>System</w:t>
      </w:r>
      <w:r w:rsidRPr="00B24740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.</w:t>
      </w:r>
      <w:r w:rsidRPr="00B24740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GB" w:eastAsia="fr-CH" w:bidi="ar-SA"/>
        </w:rPr>
        <w:t>out</w:t>
      </w:r>
      <w:r w:rsidRPr="00B24740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.</w:t>
      </w:r>
      <w:r w:rsidRPr="00B24740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GB" w:eastAsia="fr-CH" w:bidi="ar-SA"/>
        </w:rPr>
        <w:t>println</w:t>
      </w:r>
      <w:proofErr w:type="spellEnd"/>
      <w:r w:rsidRPr="00B24740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(sum);</w:t>
      </w:r>
    </w:p>
    <w:p w14:paraId="0DF789CC" w14:textId="47A076B3" w:rsidR="00B24740" w:rsidRDefault="00B24740" w:rsidP="00B24740">
      <w:pPr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</w:pPr>
    </w:p>
    <w:p w14:paraId="71F67AAE" w14:textId="29DE66A6" w:rsidR="00EA61DD" w:rsidRDefault="00EA61DD">
      <w:pPr>
        <w:widowControl/>
        <w:suppressAutoHyphens w:val="0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</w:pPr>
      <w:r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br w:type="page"/>
      </w:r>
    </w:p>
    <w:p w14:paraId="557EE3D1" w14:textId="633D0E01" w:rsidR="00B24740" w:rsidRDefault="00545CDA" w:rsidP="00545CDA">
      <w:pPr>
        <w:pStyle w:val="Sous-titre"/>
        <w:rPr>
          <w:rFonts w:eastAsia="Times New Roman"/>
          <w:lang w:val="en-GB" w:eastAsia="fr-CH" w:bidi="ar-SA"/>
        </w:rPr>
      </w:pPr>
      <w:r>
        <w:rPr>
          <w:rFonts w:eastAsia="Times New Roman"/>
          <w:lang w:val="en-GB" w:eastAsia="fr-CH" w:bidi="ar-SA"/>
        </w:rPr>
        <w:tab/>
      </w:r>
      <w:r w:rsidR="00B24740">
        <w:rPr>
          <w:rFonts w:eastAsia="Times New Roman"/>
          <w:lang w:val="en-GB" w:eastAsia="fr-CH" w:bidi="ar-SA"/>
        </w:rPr>
        <w:t xml:space="preserve">Point b: </w:t>
      </w:r>
    </w:p>
    <w:p w14:paraId="384F2796" w14:textId="774597EA" w:rsidR="00EA61DD" w:rsidRDefault="008416B9" w:rsidP="0079199C">
      <w:pPr>
        <w:jc w:val="both"/>
        <w:rPr>
          <w:lang w:eastAsia="fr-CH" w:bidi="ar-SA"/>
        </w:rPr>
      </w:pPr>
      <w:r>
        <w:rPr>
          <w:lang w:val="en-GB" w:eastAsia="fr-CH" w:bidi="ar-SA"/>
        </w:rPr>
        <w:tab/>
      </w:r>
      <w:r w:rsidRPr="008416B9">
        <w:rPr>
          <w:lang w:eastAsia="fr-CH" w:bidi="ar-SA"/>
        </w:rPr>
        <w:t>La donnée n’est pas c</w:t>
      </w:r>
      <w:r>
        <w:rPr>
          <w:lang w:eastAsia="fr-CH" w:bidi="ar-SA"/>
        </w:rPr>
        <w:t xml:space="preserve">lair . Si le but était de faire la moyenne </w:t>
      </w:r>
      <w:r w:rsidR="00BA1D31">
        <w:rPr>
          <w:lang w:eastAsia="fr-CH" w:bidi="ar-SA"/>
        </w:rPr>
        <w:t xml:space="preserve">des nombres de 1 à 1000, il s’agit simplement de 1000/1000=1. Si le but était de faire la moyenne de la somme des nombres de 1 à 1000, </w:t>
      </w:r>
      <w:r w:rsidR="0079199C">
        <w:rPr>
          <w:lang w:eastAsia="fr-CH" w:bidi="ar-SA"/>
        </w:rPr>
        <w:t>voici la réponse ci-dessous :</w:t>
      </w:r>
    </w:p>
    <w:p w14:paraId="269A40BF" w14:textId="3DD48C03" w:rsidR="00225C82" w:rsidRDefault="0079199C" w:rsidP="00225C82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</w:pPr>
      <w:r>
        <w:rPr>
          <w:lang w:eastAsia="fr-CH" w:bidi="ar-SA"/>
        </w:rPr>
        <w:tab/>
      </w:r>
      <w:r w:rsidR="00225C82" w:rsidRPr="00225C82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double</w:t>
      </w:r>
      <w:r w:rsidR="00225C82" w:rsidRPr="00225C8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GB" w:eastAsia="fr-CH" w:bidi="ar-SA"/>
        </w:rPr>
        <w:t xml:space="preserve"> sum </w:t>
      </w:r>
      <w:r w:rsidR="00225C82" w:rsidRPr="00225C82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=</w:t>
      </w:r>
      <w:r w:rsidR="00225C82" w:rsidRPr="00225C82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</w:t>
      </w:r>
      <w:r w:rsidR="00225C82" w:rsidRPr="00225C82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GB" w:eastAsia="fr-CH" w:bidi="ar-SA"/>
        </w:rPr>
        <w:t>0</w:t>
      </w:r>
      <w:r w:rsidR="00225C82" w:rsidRPr="00225C82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;</w:t>
      </w:r>
    </w:p>
    <w:p w14:paraId="06B2A560" w14:textId="47C19DE4" w:rsidR="00225C82" w:rsidRDefault="00225C82" w:rsidP="00225C82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</w:pPr>
      <w:r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ab/>
      </w:r>
      <w:r w:rsidRPr="00225C82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int</w:t>
      </w:r>
      <w:r w:rsidRPr="00225C8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GB" w:eastAsia="fr-CH" w:bidi="ar-SA"/>
        </w:rPr>
        <w:t xml:space="preserve"> </w:t>
      </w:r>
      <w:proofErr w:type="spellStart"/>
      <w:r w:rsidRPr="00225C8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GB" w:eastAsia="fr-CH" w:bidi="ar-SA"/>
        </w:rPr>
        <w:t>i</w:t>
      </w:r>
      <w:proofErr w:type="spellEnd"/>
      <w:r w:rsidRPr="00225C82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;</w:t>
      </w:r>
    </w:p>
    <w:p w14:paraId="0E7EFA04" w14:textId="37E4525C" w:rsidR="00225C82" w:rsidRDefault="00225C82" w:rsidP="00225C82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</w:pPr>
      <w:r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ab/>
      </w:r>
      <w:r w:rsidRPr="00225C82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for</w:t>
      </w:r>
      <w:r w:rsidRPr="00225C82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(</w:t>
      </w:r>
      <w:proofErr w:type="spellStart"/>
      <w:r w:rsidRPr="00225C82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i</w:t>
      </w:r>
      <w:proofErr w:type="spellEnd"/>
      <w:r w:rsidRPr="00225C82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</w:t>
      </w:r>
      <w:r w:rsidRPr="00225C82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=</w:t>
      </w:r>
      <w:r w:rsidRPr="00225C82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</w:t>
      </w:r>
      <w:r w:rsidR="00074B27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GB" w:eastAsia="fr-CH" w:bidi="ar-SA"/>
        </w:rPr>
        <w:t>0</w:t>
      </w:r>
      <w:r w:rsidRPr="00225C82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; </w:t>
      </w:r>
      <w:proofErr w:type="spellStart"/>
      <w:r w:rsidRPr="00225C82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i</w:t>
      </w:r>
      <w:proofErr w:type="spellEnd"/>
      <w:r w:rsidRPr="00225C82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</w:t>
      </w:r>
      <w:r w:rsidRPr="00225C82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&lt;=</w:t>
      </w:r>
      <w:r w:rsidRPr="00225C82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</w:t>
      </w:r>
      <w:r w:rsidRPr="00225C82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GB" w:eastAsia="fr-CH" w:bidi="ar-SA"/>
        </w:rPr>
        <w:t>1000</w:t>
      </w:r>
      <w:r w:rsidRPr="00225C82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; </w:t>
      </w:r>
      <w:proofErr w:type="spellStart"/>
      <w:r w:rsidRPr="00225C82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i</w:t>
      </w:r>
      <w:proofErr w:type="spellEnd"/>
      <w:r w:rsidRPr="00225C82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++</w:t>
      </w:r>
      <w:r w:rsidRPr="00225C82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) {</w:t>
      </w:r>
    </w:p>
    <w:p w14:paraId="384A3063" w14:textId="5C1A16E4" w:rsidR="00225C82" w:rsidRDefault="00225C82" w:rsidP="00225C82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</w:pPr>
      <w:r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ab/>
      </w:r>
      <w:r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ab/>
      </w:r>
      <w:r w:rsidRPr="00225C82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sum </w:t>
      </w:r>
      <w:r w:rsidRPr="00225C82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+=</w:t>
      </w:r>
      <w:r w:rsidRPr="00225C82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</w:t>
      </w:r>
      <w:proofErr w:type="spellStart"/>
      <w:r w:rsidRPr="00225C82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i</w:t>
      </w:r>
      <w:proofErr w:type="spellEnd"/>
      <w:r w:rsidRPr="00225C82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;</w:t>
      </w:r>
    </w:p>
    <w:p w14:paraId="112F2401" w14:textId="2E613084" w:rsidR="00225C82" w:rsidRDefault="00225C82" w:rsidP="00225C82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</w:pPr>
      <w:r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ab/>
      </w:r>
      <w:r w:rsidRPr="00225C82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}</w:t>
      </w:r>
    </w:p>
    <w:p w14:paraId="72711E9B" w14:textId="77777777" w:rsidR="00FB3B00" w:rsidRDefault="00FB3B00" w:rsidP="00225C82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</w:pPr>
      <w:r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ab/>
      </w:r>
      <w:r w:rsidR="00225C82" w:rsidRPr="00225C82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double</w:t>
      </w:r>
      <w:r w:rsidR="00225C82" w:rsidRPr="00225C82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GB" w:eastAsia="fr-CH" w:bidi="ar-SA"/>
        </w:rPr>
        <w:t xml:space="preserve"> average </w:t>
      </w:r>
      <w:r w:rsidR="00225C82" w:rsidRPr="00225C82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=</w:t>
      </w:r>
      <w:r w:rsidR="00225C82" w:rsidRPr="00225C82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sum</w:t>
      </w:r>
      <w:r w:rsidR="00225C82" w:rsidRPr="00225C82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/</w:t>
      </w:r>
      <w:r w:rsidR="00225C82" w:rsidRPr="00225C82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(i</w:t>
      </w:r>
      <w:r w:rsidR="00225C82" w:rsidRPr="00225C82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-</w:t>
      </w:r>
      <w:r w:rsidR="00225C82" w:rsidRPr="00225C82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GB" w:eastAsia="fr-CH" w:bidi="ar-SA"/>
        </w:rPr>
        <w:t>1</w:t>
      </w:r>
      <w:r w:rsidR="00225C82" w:rsidRPr="00225C82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);</w:t>
      </w:r>
    </w:p>
    <w:p w14:paraId="565A4FDA" w14:textId="4ECE64A2" w:rsidR="008416B9" w:rsidRDefault="00FB3B00" w:rsidP="001356A3">
      <w:pPr>
        <w:widowControl/>
        <w:suppressAutoHyphens w:val="0"/>
        <w:spacing w:line="285" w:lineRule="atLeast"/>
        <w:rPr>
          <w:lang w:eastAsia="fr-CH" w:bidi="ar-SA"/>
        </w:rPr>
      </w:pPr>
      <w:r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ab/>
      </w:r>
      <w:proofErr w:type="spellStart"/>
      <w:r w:rsidR="00225C82" w:rsidRPr="00225C82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fr-CH" w:bidi="ar-SA"/>
        </w:rPr>
        <w:t>System</w:t>
      </w:r>
      <w:r w:rsidR="00225C82" w:rsidRPr="00225C8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.</w:t>
      </w:r>
      <w:r w:rsidR="00225C82" w:rsidRPr="00225C82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fr-CH" w:bidi="ar-SA"/>
        </w:rPr>
        <w:t>out</w:t>
      </w:r>
      <w:r w:rsidR="00225C82" w:rsidRPr="00225C8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.</w:t>
      </w:r>
      <w:r w:rsidR="00225C82" w:rsidRPr="00225C82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fr-CH" w:bidi="ar-SA"/>
        </w:rPr>
        <w:t>println</w:t>
      </w:r>
      <w:proofErr w:type="spellEnd"/>
      <w:r w:rsidR="00225C82" w:rsidRPr="00225C8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(</w:t>
      </w:r>
      <w:proofErr w:type="spellStart"/>
      <w:r w:rsidR="00225C82" w:rsidRPr="00225C8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average</w:t>
      </w:r>
      <w:proofErr w:type="spellEnd"/>
      <w:r w:rsidR="00225C82" w:rsidRPr="00225C82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);</w:t>
      </w:r>
    </w:p>
    <w:p w14:paraId="73AF7EF0" w14:textId="2EA5A291" w:rsidR="008416B9" w:rsidRDefault="008416B9" w:rsidP="00EA61DD">
      <w:pPr>
        <w:rPr>
          <w:lang w:eastAsia="fr-CH" w:bidi="ar-SA"/>
        </w:rPr>
      </w:pPr>
    </w:p>
    <w:p w14:paraId="235A6560" w14:textId="77777777" w:rsidR="008416B9" w:rsidRPr="008416B9" w:rsidRDefault="008416B9" w:rsidP="00EA61DD">
      <w:pPr>
        <w:rPr>
          <w:lang w:eastAsia="fr-CH" w:bidi="ar-SA"/>
        </w:rPr>
      </w:pPr>
    </w:p>
    <w:p w14:paraId="6FE63DC4" w14:textId="42ED6F67" w:rsidR="00B24740" w:rsidRPr="008416B9" w:rsidRDefault="00545CDA" w:rsidP="00545CDA">
      <w:pPr>
        <w:pStyle w:val="Sous-titre"/>
        <w:rPr>
          <w:lang w:eastAsia="fr-CH" w:bidi="ar-SA"/>
        </w:rPr>
      </w:pPr>
      <w:r w:rsidRPr="008416B9">
        <w:rPr>
          <w:lang w:eastAsia="fr-CH" w:bidi="ar-SA"/>
        </w:rPr>
        <w:tab/>
        <w:t xml:space="preserve">Point c: </w:t>
      </w:r>
    </w:p>
    <w:p w14:paraId="7544B3A2" w14:textId="77777777" w:rsidR="00545CDA" w:rsidRDefault="00545CDA" w:rsidP="00545CDA">
      <w:pPr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</w:pPr>
      <w:r w:rsidRPr="008416B9">
        <w:rPr>
          <w:lang w:eastAsia="fr-CH" w:bidi="ar-SA"/>
        </w:rPr>
        <w:tab/>
      </w:r>
      <w:r w:rsidRPr="00545CDA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for</w:t>
      </w:r>
      <w:r w:rsidRPr="00545CDA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(</w:t>
      </w:r>
      <w:r w:rsidRPr="00545CDA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int</w:t>
      </w:r>
      <w:r w:rsidRPr="00545CDA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GB" w:eastAsia="fr-CH" w:bidi="ar-SA"/>
        </w:rPr>
        <w:t xml:space="preserve"> </w:t>
      </w:r>
      <w:proofErr w:type="spellStart"/>
      <w:r w:rsidRPr="00545CDA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GB" w:eastAsia="fr-CH" w:bidi="ar-SA"/>
        </w:rPr>
        <w:t>i</w:t>
      </w:r>
      <w:proofErr w:type="spellEnd"/>
      <w:r w:rsidRPr="00545CDA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GB" w:eastAsia="fr-CH" w:bidi="ar-SA"/>
        </w:rPr>
        <w:t xml:space="preserve"> </w:t>
      </w:r>
      <w:r w:rsidRPr="00545CDA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=</w:t>
      </w:r>
      <w:r w:rsidRPr="00545CDA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</w:t>
      </w:r>
      <w:r w:rsidRPr="00545CDA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GB" w:eastAsia="fr-CH" w:bidi="ar-SA"/>
        </w:rPr>
        <w:t>3</w:t>
      </w:r>
      <w:r w:rsidRPr="00545CDA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; </w:t>
      </w:r>
      <w:proofErr w:type="spellStart"/>
      <w:r w:rsidRPr="00545CDA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i</w:t>
      </w:r>
      <w:proofErr w:type="spellEnd"/>
      <w:r w:rsidRPr="00545CDA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</w:t>
      </w:r>
      <w:r w:rsidRPr="00545CDA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&lt;</w:t>
      </w:r>
      <w:r w:rsidRPr="00545CDA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</w:t>
      </w:r>
      <w:r w:rsidRPr="00545CDA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GB" w:eastAsia="fr-CH" w:bidi="ar-SA"/>
        </w:rPr>
        <w:t>100</w:t>
      </w:r>
      <w:r w:rsidRPr="00545CDA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; </w:t>
      </w:r>
      <w:proofErr w:type="spellStart"/>
      <w:r w:rsidRPr="00545CDA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i</w:t>
      </w:r>
      <w:proofErr w:type="spellEnd"/>
      <w:r w:rsidRPr="00545CDA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+=</w:t>
      </w:r>
      <w:r w:rsidRPr="00545CDA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GB" w:eastAsia="fr-CH" w:bidi="ar-SA"/>
        </w:rPr>
        <w:t>3</w:t>
      </w:r>
      <w:r w:rsidRPr="00545CDA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) {</w:t>
      </w:r>
    </w:p>
    <w:p w14:paraId="3C95A117" w14:textId="77777777" w:rsidR="00545CDA" w:rsidRDefault="00545CDA" w:rsidP="00545CDA">
      <w:pPr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</w:pPr>
      <w:r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ab/>
      </w:r>
      <w:r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ab/>
      </w:r>
      <w:proofErr w:type="spellStart"/>
      <w:r w:rsidRPr="00545CDA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GB" w:eastAsia="fr-CH" w:bidi="ar-SA"/>
        </w:rPr>
        <w:t>System</w:t>
      </w:r>
      <w:r w:rsidRPr="00545CDA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.</w:t>
      </w:r>
      <w:r w:rsidRPr="00545CDA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GB" w:eastAsia="fr-CH" w:bidi="ar-SA"/>
        </w:rPr>
        <w:t>out</w:t>
      </w:r>
      <w:r w:rsidRPr="00545CDA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.</w:t>
      </w:r>
      <w:r w:rsidRPr="00545CDA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GB" w:eastAsia="fr-CH" w:bidi="ar-SA"/>
        </w:rPr>
        <w:t>println</w:t>
      </w:r>
      <w:proofErr w:type="spellEnd"/>
      <w:r w:rsidRPr="00545CDA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(</w:t>
      </w:r>
      <w:proofErr w:type="spellStart"/>
      <w:r w:rsidRPr="00545CDA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i</w:t>
      </w:r>
      <w:proofErr w:type="spellEnd"/>
      <w:r w:rsidRPr="00545CDA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);</w:t>
      </w:r>
    </w:p>
    <w:p w14:paraId="6316429D" w14:textId="73721C2E" w:rsidR="00545CDA" w:rsidRDefault="00545CDA" w:rsidP="00545CDA">
      <w:pPr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</w:pPr>
      <w:r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ab/>
      </w:r>
      <w:r w:rsidRPr="00545CDA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}</w:t>
      </w:r>
    </w:p>
    <w:p w14:paraId="7BB00C44" w14:textId="7B735A67" w:rsidR="00C54F39" w:rsidRDefault="00C54F39" w:rsidP="00545CDA">
      <w:pPr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</w:pPr>
    </w:p>
    <w:p w14:paraId="13600E97" w14:textId="77777777" w:rsidR="00EA61DD" w:rsidRDefault="00EA61DD" w:rsidP="00545CDA">
      <w:pPr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</w:pPr>
    </w:p>
    <w:p w14:paraId="0E5B3E43" w14:textId="2CD1AADB" w:rsidR="00987931" w:rsidRDefault="00987931" w:rsidP="00987931">
      <w:pPr>
        <w:pStyle w:val="Sous-titre"/>
        <w:rPr>
          <w:rFonts w:eastAsia="Times New Roman"/>
          <w:lang w:eastAsia="fr-CH" w:bidi="ar-SA"/>
        </w:rPr>
      </w:pPr>
      <w:r>
        <w:rPr>
          <w:rFonts w:eastAsia="Times New Roman"/>
          <w:lang w:eastAsia="fr-CH" w:bidi="ar-SA"/>
        </w:rPr>
        <w:tab/>
        <w:t>Point d :</w:t>
      </w:r>
    </w:p>
    <w:p w14:paraId="23A44FB5" w14:textId="77777777" w:rsidR="00987931" w:rsidRPr="00987931" w:rsidRDefault="00987931" w:rsidP="00987931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</w:pPr>
      <w:r>
        <w:rPr>
          <w:lang w:eastAsia="fr-CH" w:bidi="ar-SA"/>
        </w:rPr>
        <w:tab/>
      </w:r>
      <w:r w:rsidRPr="00987931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for</w:t>
      </w:r>
      <w:r w:rsidRPr="0098793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(</w:t>
      </w:r>
      <w:r w:rsidRPr="00987931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int</w:t>
      </w:r>
      <w:r w:rsidRPr="0098793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GB" w:eastAsia="fr-CH" w:bidi="ar-SA"/>
        </w:rPr>
        <w:t xml:space="preserve"> </w:t>
      </w:r>
      <w:proofErr w:type="spellStart"/>
      <w:r w:rsidRPr="0098793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GB" w:eastAsia="fr-CH" w:bidi="ar-SA"/>
        </w:rPr>
        <w:t>i</w:t>
      </w:r>
      <w:proofErr w:type="spellEnd"/>
      <w:r w:rsidRPr="00987931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GB" w:eastAsia="fr-CH" w:bidi="ar-SA"/>
        </w:rPr>
        <w:t xml:space="preserve"> </w:t>
      </w:r>
      <w:r w:rsidRPr="00987931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=</w:t>
      </w:r>
      <w:r w:rsidRPr="0098793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</w:t>
      </w:r>
      <w:r w:rsidRPr="00987931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-</w:t>
      </w:r>
      <w:r w:rsidRPr="00987931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GB" w:eastAsia="fr-CH" w:bidi="ar-SA"/>
        </w:rPr>
        <w:t>5</w:t>
      </w:r>
      <w:r w:rsidRPr="0098793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; </w:t>
      </w:r>
      <w:proofErr w:type="spellStart"/>
      <w:r w:rsidRPr="0098793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i</w:t>
      </w:r>
      <w:proofErr w:type="spellEnd"/>
      <w:r w:rsidRPr="0098793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</w:t>
      </w:r>
      <w:r w:rsidRPr="00987931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&lt;=</w:t>
      </w:r>
      <w:r w:rsidRPr="0098793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</w:t>
      </w:r>
      <w:r w:rsidRPr="00987931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GB" w:eastAsia="fr-CH" w:bidi="ar-SA"/>
        </w:rPr>
        <w:t>5</w:t>
      </w:r>
      <w:r w:rsidRPr="0098793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; </w:t>
      </w:r>
      <w:proofErr w:type="spellStart"/>
      <w:r w:rsidRPr="0098793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i</w:t>
      </w:r>
      <w:proofErr w:type="spellEnd"/>
      <w:r w:rsidRPr="00987931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++</w:t>
      </w:r>
      <w:r w:rsidRPr="0098793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) {</w:t>
      </w:r>
    </w:p>
    <w:p w14:paraId="71929716" w14:textId="77777777" w:rsidR="00987931" w:rsidRPr="00987931" w:rsidRDefault="00987931" w:rsidP="00987931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</w:pPr>
      <w:r w:rsidRPr="0098793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            </w:t>
      </w:r>
      <w:r w:rsidRPr="00987931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if</w:t>
      </w:r>
      <w:r w:rsidRPr="0098793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(</w:t>
      </w:r>
      <w:proofErr w:type="spellStart"/>
      <w:r w:rsidRPr="0098793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i</w:t>
      </w:r>
      <w:proofErr w:type="spellEnd"/>
      <w:r w:rsidRPr="00987931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!=</w:t>
      </w:r>
      <w:r w:rsidRPr="00987931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GB" w:eastAsia="fr-CH" w:bidi="ar-SA"/>
        </w:rPr>
        <w:t>0</w:t>
      </w:r>
      <w:r w:rsidRPr="0098793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) {</w:t>
      </w:r>
    </w:p>
    <w:p w14:paraId="1FBB1A02" w14:textId="77777777" w:rsidR="00987931" w:rsidRPr="00987931" w:rsidRDefault="00987931" w:rsidP="00987931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</w:pPr>
      <w:r w:rsidRPr="00987931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                </w:t>
      </w:r>
      <w:proofErr w:type="spellStart"/>
      <w:r w:rsidRPr="0098793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fr-CH" w:bidi="ar-SA"/>
        </w:rPr>
        <w:t>System</w:t>
      </w:r>
      <w:r w:rsidRPr="0098793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.</w:t>
      </w:r>
      <w:r w:rsidRPr="00987931">
        <w:rPr>
          <w:rFonts w:ascii="Consolas" w:eastAsia="Times New Roman" w:hAnsi="Consolas" w:cs="Times New Roman"/>
          <w:color w:val="E06C75"/>
          <w:kern w:val="0"/>
          <w:sz w:val="21"/>
          <w:szCs w:val="21"/>
          <w:lang w:eastAsia="fr-CH" w:bidi="ar-SA"/>
        </w:rPr>
        <w:t>out</w:t>
      </w:r>
      <w:r w:rsidRPr="0098793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.</w:t>
      </w:r>
      <w:r w:rsidRPr="00987931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fr-CH" w:bidi="ar-SA"/>
        </w:rPr>
        <w:t>println</w:t>
      </w:r>
      <w:proofErr w:type="spellEnd"/>
      <w:r w:rsidRPr="0098793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(i);</w:t>
      </w:r>
    </w:p>
    <w:p w14:paraId="67E191AC" w14:textId="77777777" w:rsidR="00987931" w:rsidRPr="00987931" w:rsidRDefault="00987931" w:rsidP="00987931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</w:pPr>
      <w:r w:rsidRPr="0098793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            }</w:t>
      </w:r>
    </w:p>
    <w:p w14:paraId="539E503F" w14:textId="4E23E5DE" w:rsidR="00987931" w:rsidRDefault="00987931" w:rsidP="00987931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</w:pPr>
      <w:r w:rsidRPr="00987931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        }</w:t>
      </w:r>
    </w:p>
    <w:p w14:paraId="2A819F48" w14:textId="671C835B" w:rsidR="00BD54FE" w:rsidRDefault="00BD54FE" w:rsidP="00987931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</w:pPr>
    </w:p>
    <w:p w14:paraId="4BE8255B" w14:textId="77777777" w:rsidR="00EA61DD" w:rsidRDefault="00EA61DD" w:rsidP="00987931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</w:pPr>
    </w:p>
    <w:p w14:paraId="52365807" w14:textId="3A8F5335" w:rsidR="00987931" w:rsidRDefault="00BD54FE" w:rsidP="00BD54FE">
      <w:pPr>
        <w:pStyle w:val="Sous-titre"/>
        <w:rPr>
          <w:rFonts w:eastAsia="Times New Roman"/>
          <w:lang w:eastAsia="fr-CH" w:bidi="ar-SA"/>
        </w:rPr>
      </w:pPr>
      <w:r>
        <w:rPr>
          <w:rFonts w:eastAsia="Times New Roman"/>
          <w:lang w:eastAsia="fr-CH" w:bidi="ar-SA"/>
        </w:rPr>
        <w:tab/>
        <w:t>Point e :</w:t>
      </w:r>
    </w:p>
    <w:p w14:paraId="0D4D2711" w14:textId="695BF005" w:rsidR="00BD54FE" w:rsidRDefault="00BD54FE" w:rsidP="00BD54FE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</w:pPr>
      <w:r>
        <w:rPr>
          <w:lang w:eastAsia="fr-CH" w:bidi="ar-SA"/>
        </w:rPr>
        <w:tab/>
      </w:r>
      <w:r w:rsidRPr="00BD54FE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GB" w:eastAsia="fr-CH" w:bidi="ar-SA"/>
        </w:rPr>
        <w:t>String</w:t>
      </w:r>
      <w:r w:rsidRPr="00BD54FE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GB" w:eastAsia="fr-CH" w:bidi="ar-SA"/>
        </w:rPr>
        <w:t xml:space="preserve"> s </w:t>
      </w:r>
      <w:r w:rsidRPr="00BD54FE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=</w:t>
      </w:r>
      <w:r w:rsidRPr="00BD54FE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</w:t>
      </w:r>
      <w:r w:rsidRPr="00BD54FE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GB" w:eastAsia="fr-CH" w:bidi="ar-SA"/>
        </w:rPr>
        <w:t>""</w:t>
      </w:r>
      <w:r w:rsidRPr="00BD54FE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;</w:t>
      </w:r>
    </w:p>
    <w:p w14:paraId="63E061F5" w14:textId="0051FE0A" w:rsidR="00BD54FE" w:rsidRDefault="00BD54FE" w:rsidP="00BD54FE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</w:pPr>
      <w:r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ab/>
      </w:r>
      <w:r w:rsidRPr="00BD54FE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for</w:t>
      </w:r>
      <w:r w:rsidRPr="00BD54FE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(</w:t>
      </w:r>
      <w:r w:rsidRPr="00BD54FE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int</w:t>
      </w:r>
      <w:r w:rsidRPr="00BD54FE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GB" w:eastAsia="fr-CH" w:bidi="ar-SA"/>
        </w:rPr>
        <w:t xml:space="preserve"> </w:t>
      </w:r>
      <w:proofErr w:type="spellStart"/>
      <w:r w:rsidRPr="00BD54FE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GB" w:eastAsia="fr-CH" w:bidi="ar-SA"/>
        </w:rPr>
        <w:t>i</w:t>
      </w:r>
      <w:proofErr w:type="spellEnd"/>
      <w:r w:rsidRPr="00BD54FE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GB" w:eastAsia="fr-CH" w:bidi="ar-SA"/>
        </w:rPr>
        <w:t xml:space="preserve"> </w:t>
      </w:r>
      <w:r w:rsidRPr="00BD54FE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=</w:t>
      </w:r>
      <w:r w:rsidRPr="00BD54FE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</w:t>
      </w:r>
      <w:r w:rsidRPr="00BD54FE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GB" w:eastAsia="fr-CH" w:bidi="ar-SA"/>
        </w:rPr>
        <w:t>0</w:t>
      </w:r>
      <w:r w:rsidRPr="00BD54FE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; </w:t>
      </w:r>
      <w:proofErr w:type="spellStart"/>
      <w:r w:rsidRPr="00BD54FE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i</w:t>
      </w:r>
      <w:proofErr w:type="spellEnd"/>
      <w:r w:rsidRPr="00BD54FE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</w:t>
      </w:r>
      <w:r w:rsidRPr="00BD54FE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&lt;</w:t>
      </w:r>
      <w:r w:rsidRPr="00BD54FE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</w:t>
      </w:r>
      <w:r w:rsidRPr="00BD54FE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GB" w:eastAsia="fr-CH" w:bidi="ar-SA"/>
        </w:rPr>
        <w:t>6</w:t>
      </w:r>
      <w:r w:rsidRPr="00BD54FE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; </w:t>
      </w:r>
      <w:proofErr w:type="spellStart"/>
      <w:r w:rsidRPr="00BD54FE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i</w:t>
      </w:r>
      <w:proofErr w:type="spellEnd"/>
      <w:r w:rsidRPr="00BD54FE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++</w:t>
      </w:r>
      <w:r w:rsidRPr="00BD54FE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) {</w:t>
      </w:r>
    </w:p>
    <w:p w14:paraId="321AE958" w14:textId="2E7F168B" w:rsidR="00BD54FE" w:rsidRPr="00BD54FE" w:rsidRDefault="00BD54FE" w:rsidP="00BD54FE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</w:pPr>
      <w:r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ab/>
      </w:r>
      <w:r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ab/>
      </w:r>
      <w:r w:rsidRPr="00BD54FE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for</w:t>
      </w:r>
      <w:r w:rsidRPr="00BD54FE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(</w:t>
      </w:r>
      <w:r w:rsidRPr="00BD54FE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int</w:t>
      </w:r>
      <w:r w:rsidRPr="00BD54FE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GB" w:eastAsia="fr-CH" w:bidi="ar-SA"/>
        </w:rPr>
        <w:t xml:space="preserve"> j </w:t>
      </w:r>
      <w:r w:rsidRPr="00BD54FE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=</w:t>
      </w:r>
      <w:r w:rsidRPr="00BD54FE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</w:t>
      </w:r>
      <w:r w:rsidRPr="00BD54FE">
        <w:rPr>
          <w:rFonts w:ascii="Consolas" w:eastAsia="Times New Roman" w:hAnsi="Consolas" w:cs="Times New Roman"/>
          <w:color w:val="D19A66"/>
          <w:kern w:val="0"/>
          <w:sz w:val="21"/>
          <w:szCs w:val="21"/>
          <w:lang w:val="en-GB" w:eastAsia="fr-CH" w:bidi="ar-SA"/>
        </w:rPr>
        <w:t>0</w:t>
      </w:r>
      <w:r w:rsidRPr="00BD54FE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; j </w:t>
      </w:r>
      <w:r w:rsidRPr="00BD54FE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&lt;=</w:t>
      </w:r>
      <w:r w:rsidRPr="00BD54FE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</w:t>
      </w:r>
      <w:proofErr w:type="spellStart"/>
      <w:r w:rsidRPr="00BD54FE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i</w:t>
      </w:r>
      <w:proofErr w:type="spellEnd"/>
      <w:r w:rsidRPr="00BD54FE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; </w:t>
      </w:r>
      <w:proofErr w:type="spellStart"/>
      <w:r w:rsidRPr="00BD54FE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j</w:t>
      </w:r>
      <w:r w:rsidRPr="00BD54FE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++</w:t>
      </w:r>
      <w:proofErr w:type="spellEnd"/>
      <w:r w:rsidRPr="00BD54FE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) {</w:t>
      </w:r>
    </w:p>
    <w:p w14:paraId="4D7699AD" w14:textId="77777777" w:rsidR="00BD54FE" w:rsidRPr="00BD54FE" w:rsidRDefault="00BD54FE" w:rsidP="00BD54FE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</w:pPr>
      <w:r w:rsidRPr="00BD54FE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                s </w:t>
      </w:r>
      <w:r w:rsidRPr="00BD54FE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+=</w:t>
      </w:r>
      <w:r w:rsidRPr="00BD54FE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</w:t>
      </w:r>
      <w:r w:rsidRPr="00BD54FE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GB" w:eastAsia="fr-CH" w:bidi="ar-SA"/>
        </w:rPr>
        <w:t>"*"</w:t>
      </w:r>
      <w:r w:rsidRPr="00BD54FE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;</w:t>
      </w:r>
    </w:p>
    <w:p w14:paraId="59F27157" w14:textId="77777777" w:rsidR="00BD54FE" w:rsidRPr="00BD54FE" w:rsidRDefault="00BD54FE" w:rsidP="00BD54FE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</w:pPr>
      <w:r w:rsidRPr="00BD54FE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            }</w:t>
      </w:r>
    </w:p>
    <w:p w14:paraId="44F2FB3C" w14:textId="77777777" w:rsidR="00BD54FE" w:rsidRPr="00BD54FE" w:rsidRDefault="00BD54FE" w:rsidP="00BD54FE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</w:pPr>
      <w:r w:rsidRPr="00BD54FE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            s </w:t>
      </w:r>
      <w:r w:rsidRPr="00BD54FE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+=</w:t>
      </w:r>
      <w:r w:rsidRPr="00BD54FE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</w:t>
      </w:r>
      <w:r w:rsidRPr="00BD54FE">
        <w:rPr>
          <w:rFonts w:ascii="Consolas" w:eastAsia="Times New Roman" w:hAnsi="Consolas" w:cs="Times New Roman"/>
          <w:color w:val="98C379"/>
          <w:kern w:val="0"/>
          <w:sz w:val="21"/>
          <w:szCs w:val="21"/>
          <w:lang w:val="en-GB" w:eastAsia="fr-CH" w:bidi="ar-SA"/>
        </w:rPr>
        <w:t>"-"</w:t>
      </w:r>
      <w:r w:rsidRPr="00BD54FE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;</w:t>
      </w:r>
    </w:p>
    <w:p w14:paraId="389D0477" w14:textId="77777777" w:rsidR="00BD54FE" w:rsidRPr="00BD54FE" w:rsidRDefault="00BD54FE" w:rsidP="00BD54FE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</w:pPr>
      <w:r w:rsidRPr="00BD54FE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            </w:t>
      </w:r>
      <w:proofErr w:type="spellStart"/>
      <w:r w:rsidRPr="00BD54FE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GB" w:eastAsia="fr-CH" w:bidi="ar-SA"/>
        </w:rPr>
        <w:t>System</w:t>
      </w:r>
      <w:r w:rsidRPr="00BD54FE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.</w:t>
      </w:r>
      <w:r w:rsidRPr="00BD54FE">
        <w:rPr>
          <w:rFonts w:ascii="Consolas" w:eastAsia="Times New Roman" w:hAnsi="Consolas" w:cs="Times New Roman"/>
          <w:color w:val="E06C75"/>
          <w:kern w:val="0"/>
          <w:sz w:val="21"/>
          <w:szCs w:val="21"/>
          <w:lang w:val="en-GB" w:eastAsia="fr-CH" w:bidi="ar-SA"/>
        </w:rPr>
        <w:t>out</w:t>
      </w:r>
      <w:r w:rsidRPr="00BD54FE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.</w:t>
      </w:r>
      <w:r w:rsidRPr="00BD54FE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GB" w:eastAsia="fr-CH" w:bidi="ar-SA"/>
        </w:rPr>
        <w:t>println</w:t>
      </w:r>
      <w:proofErr w:type="spellEnd"/>
      <w:r w:rsidRPr="00BD54FE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(s);</w:t>
      </w:r>
    </w:p>
    <w:p w14:paraId="7AC110A2" w14:textId="5C90A00C" w:rsidR="00BD54FE" w:rsidRDefault="00BD54FE" w:rsidP="00BD54FE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</w:pPr>
      <w:r w:rsidRPr="00BD54FE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        </w:t>
      </w:r>
      <w:r w:rsidRPr="00BD54FE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}</w:t>
      </w:r>
    </w:p>
    <w:p w14:paraId="3358C620" w14:textId="23EDF218" w:rsidR="00BD54FE" w:rsidRDefault="00BD54FE" w:rsidP="00BD54FE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</w:pPr>
    </w:p>
    <w:p w14:paraId="7A6D5AFB" w14:textId="77777777" w:rsidR="00EA61DD" w:rsidRDefault="00EA61DD" w:rsidP="00BD54FE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</w:pPr>
    </w:p>
    <w:p w14:paraId="5B0A0E9A" w14:textId="3533651C" w:rsidR="00545CDA" w:rsidRDefault="00EB3FCA" w:rsidP="00EB3FCA">
      <w:pPr>
        <w:pStyle w:val="Sous-titre"/>
        <w:rPr>
          <w:rFonts w:eastAsia="Times New Roman"/>
          <w:lang w:eastAsia="fr-CH" w:bidi="ar-SA"/>
        </w:rPr>
      </w:pPr>
      <w:r>
        <w:rPr>
          <w:rFonts w:eastAsia="Times New Roman"/>
          <w:lang w:eastAsia="fr-CH" w:bidi="ar-SA"/>
        </w:rPr>
        <w:tab/>
        <w:t>Point f :</w:t>
      </w:r>
    </w:p>
    <w:p w14:paraId="209AAB89" w14:textId="72289C10" w:rsidR="00EB3FCA" w:rsidRDefault="00EB3FCA" w:rsidP="00EB3FCA">
      <w:pPr>
        <w:pStyle w:val="Sous-titre"/>
        <w:rPr>
          <w:rFonts w:eastAsia="Times New Roman"/>
          <w:lang w:val="en-GB" w:eastAsia="fr-CH" w:bidi="ar-SA"/>
        </w:rPr>
      </w:pPr>
      <w:r>
        <w:rPr>
          <w:lang w:eastAsia="fr-CH" w:bidi="ar-SA"/>
        </w:rPr>
        <w:tab/>
      </w:r>
      <w:r w:rsidRPr="00EB3FCA">
        <w:rPr>
          <w:rFonts w:eastAsia="Times New Roman"/>
          <w:color w:val="C678DD"/>
          <w:lang w:val="en-GB" w:eastAsia="fr-CH" w:bidi="ar-SA"/>
        </w:rPr>
        <w:t>for</w:t>
      </w:r>
      <w:r w:rsidRPr="00EB3FCA">
        <w:rPr>
          <w:rFonts w:eastAsia="Times New Roman"/>
          <w:lang w:val="en-GB" w:eastAsia="fr-CH" w:bidi="ar-SA"/>
        </w:rPr>
        <w:t xml:space="preserve"> (</w:t>
      </w:r>
      <w:r w:rsidRPr="00EB3FCA">
        <w:rPr>
          <w:rFonts w:eastAsia="Times New Roman"/>
          <w:color w:val="C678DD"/>
          <w:lang w:val="en-GB" w:eastAsia="fr-CH" w:bidi="ar-SA"/>
        </w:rPr>
        <w:t>int</w:t>
      </w:r>
      <w:r w:rsidRPr="00EB3FCA">
        <w:rPr>
          <w:rFonts w:eastAsia="Times New Roman"/>
          <w:color w:val="E06C75"/>
          <w:lang w:val="en-GB" w:eastAsia="fr-CH" w:bidi="ar-SA"/>
        </w:rPr>
        <w:t xml:space="preserve"> </w:t>
      </w:r>
      <w:proofErr w:type="spellStart"/>
      <w:r w:rsidRPr="00EB3FCA">
        <w:rPr>
          <w:rFonts w:eastAsia="Times New Roman"/>
          <w:color w:val="E06C75"/>
          <w:lang w:val="en-GB" w:eastAsia="fr-CH" w:bidi="ar-SA"/>
        </w:rPr>
        <w:t>i</w:t>
      </w:r>
      <w:proofErr w:type="spellEnd"/>
      <w:r w:rsidRPr="00EB3FCA">
        <w:rPr>
          <w:rFonts w:eastAsia="Times New Roman"/>
          <w:color w:val="E06C75"/>
          <w:lang w:val="en-GB" w:eastAsia="fr-CH" w:bidi="ar-SA"/>
        </w:rPr>
        <w:t xml:space="preserve"> </w:t>
      </w:r>
      <w:r w:rsidRPr="00EB3FCA">
        <w:rPr>
          <w:rFonts w:eastAsia="Times New Roman"/>
          <w:color w:val="C678DD"/>
          <w:lang w:val="en-GB" w:eastAsia="fr-CH" w:bidi="ar-SA"/>
        </w:rPr>
        <w:t>=</w:t>
      </w:r>
      <w:r w:rsidRPr="00EB3FCA">
        <w:rPr>
          <w:rFonts w:eastAsia="Times New Roman"/>
          <w:lang w:val="en-GB" w:eastAsia="fr-CH" w:bidi="ar-SA"/>
        </w:rPr>
        <w:t xml:space="preserve"> </w:t>
      </w:r>
      <w:r w:rsidRPr="00EB3FCA">
        <w:rPr>
          <w:rFonts w:eastAsia="Times New Roman"/>
          <w:color w:val="D19A66"/>
          <w:lang w:val="en-GB" w:eastAsia="fr-CH" w:bidi="ar-SA"/>
        </w:rPr>
        <w:t>333</w:t>
      </w:r>
      <w:r w:rsidRPr="00EB3FCA">
        <w:rPr>
          <w:rFonts w:eastAsia="Times New Roman"/>
          <w:lang w:val="en-GB" w:eastAsia="fr-CH" w:bidi="ar-SA"/>
        </w:rPr>
        <w:t xml:space="preserve">; </w:t>
      </w:r>
      <w:proofErr w:type="spellStart"/>
      <w:r w:rsidRPr="00EB3FCA">
        <w:rPr>
          <w:rFonts w:eastAsia="Times New Roman"/>
          <w:lang w:val="en-GB" w:eastAsia="fr-CH" w:bidi="ar-SA"/>
        </w:rPr>
        <w:t>i</w:t>
      </w:r>
      <w:proofErr w:type="spellEnd"/>
      <w:r w:rsidRPr="00EB3FCA">
        <w:rPr>
          <w:rFonts w:eastAsia="Times New Roman"/>
          <w:lang w:val="en-GB" w:eastAsia="fr-CH" w:bidi="ar-SA"/>
        </w:rPr>
        <w:t xml:space="preserve"> </w:t>
      </w:r>
      <w:r w:rsidRPr="00EB3FCA">
        <w:rPr>
          <w:rFonts w:eastAsia="Times New Roman"/>
          <w:color w:val="C678DD"/>
          <w:lang w:val="en-GB" w:eastAsia="fr-CH" w:bidi="ar-SA"/>
        </w:rPr>
        <w:t>&lt;=</w:t>
      </w:r>
      <w:r w:rsidRPr="00EB3FCA">
        <w:rPr>
          <w:rFonts w:eastAsia="Times New Roman"/>
          <w:lang w:val="en-GB" w:eastAsia="fr-CH" w:bidi="ar-SA"/>
        </w:rPr>
        <w:t xml:space="preserve"> </w:t>
      </w:r>
      <w:r w:rsidRPr="00EB3FCA">
        <w:rPr>
          <w:rFonts w:eastAsia="Times New Roman"/>
          <w:color w:val="D19A66"/>
          <w:lang w:val="en-GB" w:eastAsia="fr-CH" w:bidi="ar-SA"/>
        </w:rPr>
        <w:t>389</w:t>
      </w:r>
      <w:r w:rsidRPr="00EB3FCA">
        <w:rPr>
          <w:rFonts w:eastAsia="Times New Roman"/>
          <w:lang w:val="en-GB" w:eastAsia="fr-CH" w:bidi="ar-SA"/>
        </w:rPr>
        <w:t xml:space="preserve">; </w:t>
      </w:r>
      <w:proofErr w:type="spellStart"/>
      <w:r w:rsidRPr="00EB3FCA">
        <w:rPr>
          <w:rFonts w:eastAsia="Times New Roman"/>
          <w:lang w:val="en-GB" w:eastAsia="fr-CH" w:bidi="ar-SA"/>
        </w:rPr>
        <w:t>i</w:t>
      </w:r>
      <w:proofErr w:type="spellEnd"/>
      <w:r w:rsidRPr="00EB3FCA">
        <w:rPr>
          <w:rFonts w:eastAsia="Times New Roman"/>
          <w:color w:val="C678DD"/>
          <w:lang w:val="en-GB" w:eastAsia="fr-CH" w:bidi="ar-SA"/>
        </w:rPr>
        <w:t>++</w:t>
      </w:r>
      <w:r w:rsidRPr="00EB3FCA">
        <w:rPr>
          <w:rFonts w:eastAsia="Times New Roman"/>
          <w:lang w:val="en-GB" w:eastAsia="fr-CH" w:bidi="ar-SA"/>
        </w:rPr>
        <w:t>) {</w:t>
      </w:r>
    </w:p>
    <w:p w14:paraId="68B3725F" w14:textId="039BA382" w:rsidR="00EB3FCA" w:rsidRDefault="00626156" w:rsidP="00626156">
      <w:pPr>
        <w:rPr>
          <w:lang w:val="en-GB" w:eastAsia="fr-CH" w:bidi="ar-SA"/>
        </w:rPr>
      </w:pPr>
      <w:r>
        <w:rPr>
          <w:lang w:val="en-GB" w:eastAsia="fr-CH" w:bidi="ar-SA"/>
        </w:rPr>
        <w:tab/>
      </w:r>
      <w:r>
        <w:rPr>
          <w:lang w:val="en-GB" w:eastAsia="fr-CH" w:bidi="ar-SA"/>
        </w:rPr>
        <w:tab/>
      </w:r>
      <w:r w:rsidR="00EB3FCA" w:rsidRPr="00EB3FCA">
        <w:rPr>
          <w:color w:val="C678DD"/>
          <w:lang w:val="en-GB" w:eastAsia="fr-CH" w:bidi="ar-SA"/>
        </w:rPr>
        <w:t>if</w:t>
      </w:r>
      <w:r w:rsidR="00EB3FCA" w:rsidRPr="00EB3FCA">
        <w:rPr>
          <w:lang w:val="en-GB" w:eastAsia="fr-CH" w:bidi="ar-SA"/>
        </w:rPr>
        <w:t xml:space="preserve"> (i</w:t>
      </w:r>
      <w:r w:rsidR="00EB3FCA" w:rsidRPr="00EB3FCA">
        <w:rPr>
          <w:color w:val="C678DD"/>
          <w:lang w:val="en-GB" w:eastAsia="fr-CH" w:bidi="ar-SA"/>
        </w:rPr>
        <w:t>%</w:t>
      </w:r>
      <w:r w:rsidR="00EB3FCA" w:rsidRPr="00EB3FCA">
        <w:rPr>
          <w:color w:val="D19A66"/>
          <w:lang w:val="en-GB" w:eastAsia="fr-CH" w:bidi="ar-SA"/>
        </w:rPr>
        <w:t>2</w:t>
      </w:r>
      <w:r w:rsidR="00EB3FCA" w:rsidRPr="00EB3FCA">
        <w:rPr>
          <w:color w:val="C678DD"/>
          <w:lang w:val="en-GB" w:eastAsia="fr-CH" w:bidi="ar-SA"/>
        </w:rPr>
        <w:t>==</w:t>
      </w:r>
      <w:r w:rsidR="00EB3FCA" w:rsidRPr="00EB3FCA">
        <w:rPr>
          <w:color w:val="D19A66"/>
          <w:lang w:val="en-GB" w:eastAsia="fr-CH" w:bidi="ar-SA"/>
        </w:rPr>
        <w:t>0</w:t>
      </w:r>
      <w:r w:rsidR="00EB3FCA" w:rsidRPr="00EB3FCA">
        <w:rPr>
          <w:lang w:val="en-GB" w:eastAsia="fr-CH" w:bidi="ar-SA"/>
        </w:rPr>
        <w:t>) {</w:t>
      </w:r>
    </w:p>
    <w:p w14:paraId="47378AEA" w14:textId="469D8143" w:rsidR="00EB3FCA" w:rsidRDefault="00626156" w:rsidP="00626156">
      <w:pPr>
        <w:rPr>
          <w:lang w:eastAsia="fr-CH" w:bidi="ar-SA"/>
        </w:rPr>
      </w:pPr>
      <w:r>
        <w:rPr>
          <w:lang w:val="en-GB" w:eastAsia="fr-CH" w:bidi="ar-SA"/>
        </w:rPr>
        <w:tab/>
      </w:r>
      <w:r>
        <w:rPr>
          <w:lang w:val="en-GB" w:eastAsia="fr-CH" w:bidi="ar-SA"/>
        </w:rPr>
        <w:tab/>
      </w:r>
      <w:r>
        <w:rPr>
          <w:lang w:val="en-GB" w:eastAsia="fr-CH" w:bidi="ar-SA"/>
        </w:rPr>
        <w:tab/>
      </w:r>
      <w:proofErr w:type="spellStart"/>
      <w:r w:rsidR="00EB3FCA" w:rsidRPr="00EB3FCA">
        <w:rPr>
          <w:color w:val="E06C75"/>
          <w:lang w:eastAsia="fr-CH" w:bidi="ar-SA"/>
        </w:rPr>
        <w:t>System</w:t>
      </w:r>
      <w:r w:rsidR="00EB3FCA" w:rsidRPr="00EB3FCA">
        <w:rPr>
          <w:lang w:eastAsia="fr-CH" w:bidi="ar-SA"/>
        </w:rPr>
        <w:t>.</w:t>
      </w:r>
      <w:r w:rsidR="00EB3FCA" w:rsidRPr="00EB3FCA">
        <w:rPr>
          <w:color w:val="E06C75"/>
          <w:lang w:eastAsia="fr-CH" w:bidi="ar-SA"/>
        </w:rPr>
        <w:t>out</w:t>
      </w:r>
      <w:r w:rsidR="00EB3FCA" w:rsidRPr="00EB3FCA">
        <w:rPr>
          <w:lang w:eastAsia="fr-CH" w:bidi="ar-SA"/>
        </w:rPr>
        <w:t>.</w:t>
      </w:r>
      <w:r w:rsidR="00EB3FCA" w:rsidRPr="00EB3FCA">
        <w:rPr>
          <w:color w:val="61AFEF"/>
          <w:lang w:eastAsia="fr-CH" w:bidi="ar-SA"/>
        </w:rPr>
        <w:t>println</w:t>
      </w:r>
      <w:proofErr w:type="spellEnd"/>
      <w:r w:rsidR="00EB3FCA" w:rsidRPr="00EB3FCA">
        <w:rPr>
          <w:lang w:eastAsia="fr-CH" w:bidi="ar-SA"/>
        </w:rPr>
        <w:t>(i);</w:t>
      </w:r>
    </w:p>
    <w:p w14:paraId="38D91C22" w14:textId="0FC9A32B" w:rsidR="00EB3FCA" w:rsidRDefault="00626156" w:rsidP="00626156">
      <w:pPr>
        <w:rPr>
          <w:lang w:eastAsia="fr-CH" w:bidi="ar-SA"/>
        </w:rPr>
      </w:pPr>
      <w:r>
        <w:rPr>
          <w:lang w:eastAsia="fr-CH" w:bidi="ar-SA"/>
        </w:rPr>
        <w:tab/>
      </w:r>
      <w:r>
        <w:rPr>
          <w:lang w:eastAsia="fr-CH" w:bidi="ar-SA"/>
        </w:rPr>
        <w:tab/>
      </w:r>
      <w:r w:rsidR="00EB3FCA" w:rsidRPr="00EB3FCA">
        <w:rPr>
          <w:lang w:eastAsia="fr-CH" w:bidi="ar-SA"/>
        </w:rPr>
        <w:t>}</w:t>
      </w:r>
    </w:p>
    <w:p w14:paraId="7C19181E" w14:textId="7E2573A6" w:rsidR="00EB3FCA" w:rsidRPr="00EB3FCA" w:rsidRDefault="00626156" w:rsidP="00626156">
      <w:pPr>
        <w:rPr>
          <w:lang w:eastAsia="fr-CH" w:bidi="ar-SA"/>
        </w:rPr>
      </w:pPr>
      <w:r>
        <w:rPr>
          <w:lang w:eastAsia="fr-CH" w:bidi="ar-SA"/>
        </w:rPr>
        <w:tab/>
      </w:r>
      <w:r w:rsidR="00EB3FCA" w:rsidRPr="00EB3FCA">
        <w:rPr>
          <w:lang w:eastAsia="fr-CH" w:bidi="ar-SA"/>
        </w:rPr>
        <w:t>}</w:t>
      </w:r>
    </w:p>
    <w:p w14:paraId="0FBAA077" w14:textId="50484E56" w:rsidR="00EB3FCA" w:rsidRDefault="00EB3FCA" w:rsidP="00EB3FCA">
      <w:pPr>
        <w:rPr>
          <w:lang w:eastAsia="fr-CH" w:bidi="ar-SA"/>
        </w:rPr>
      </w:pPr>
    </w:p>
    <w:p w14:paraId="00F21C87" w14:textId="77777777" w:rsidR="00EA61DD" w:rsidRPr="00EB3FCA" w:rsidRDefault="00EA61DD" w:rsidP="00EB3FCA">
      <w:pPr>
        <w:rPr>
          <w:lang w:eastAsia="fr-CH" w:bidi="ar-SA"/>
        </w:rPr>
      </w:pPr>
    </w:p>
    <w:sectPr w:rsidR="00EA61DD" w:rsidRPr="00EB3FCA" w:rsidSect="00DC2CC0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18" w:right="1247" w:bottom="1673" w:left="1247" w:header="737" w:footer="82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CA9544" w14:textId="77777777" w:rsidR="002160A8" w:rsidRDefault="002160A8">
      <w:r>
        <w:separator/>
      </w:r>
    </w:p>
  </w:endnote>
  <w:endnote w:type="continuationSeparator" w:id="0">
    <w:p w14:paraId="54AD696F" w14:textId="77777777" w:rsidR="002160A8" w:rsidRDefault="002160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altName w:val="Lucida Sans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C7F51" w14:textId="77777777" w:rsidR="00022B75" w:rsidRDefault="00022B75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EB201" w14:textId="77777777" w:rsidR="00277103" w:rsidRDefault="00DC2CC0">
    <w:pPr>
      <w:pStyle w:val="Pieddepage"/>
    </w:pPr>
    <w:r>
      <w:rPr>
        <w:noProof/>
        <w:lang w:eastAsia="fr-CH" w:bidi="ar-SA"/>
      </w:rPr>
      <w:drawing>
        <wp:anchor distT="0" distB="0" distL="114300" distR="114300" simplePos="0" relativeHeight="251658240" behindDoc="1" locked="0" layoutInCell="1" allowOverlap="1" wp14:anchorId="0919070E" wp14:editId="20305DEF">
          <wp:simplePos x="0" y="0"/>
          <wp:positionH relativeFrom="column">
            <wp:posOffset>0</wp:posOffset>
          </wp:positionH>
          <wp:positionV relativeFrom="paragraph">
            <wp:posOffset>-62865</wp:posOffset>
          </wp:positionV>
          <wp:extent cx="885825" cy="160020"/>
          <wp:effectExtent l="0" t="0" r="0" b="0"/>
          <wp:wrapNone/>
          <wp:docPr id="11" name="Imag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825" cy="160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77103">
      <w:rPr>
        <w:color w:val="191919"/>
      </w:rPr>
      <w:fldChar w:fldCharType="begin"/>
    </w:r>
    <w:r w:rsidR="00277103">
      <w:rPr>
        <w:color w:val="191919"/>
      </w:rPr>
      <w:instrText xml:space="preserve"> PAGE </w:instrText>
    </w:r>
    <w:r w:rsidR="00277103">
      <w:rPr>
        <w:color w:val="191919"/>
      </w:rPr>
      <w:fldChar w:fldCharType="separate"/>
    </w:r>
    <w:r w:rsidR="00AB2EEA">
      <w:rPr>
        <w:noProof/>
        <w:color w:val="191919"/>
      </w:rPr>
      <w:t>2</w:t>
    </w:r>
    <w:r w:rsidR="00277103">
      <w:rPr>
        <w:color w:val="191919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92830B" w14:textId="77777777" w:rsidR="002A7609" w:rsidRPr="00B535BD" w:rsidRDefault="00DC2CC0" w:rsidP="008337D4">
    <w:pPr>
      <w:pStyle w:val="pieds1"/>
      <w:spacing w:line="159" w:lineRule="exact"/>
      <w:ind w:left="794" w:firstLine="708"/>
      <w:rPr>
        <w:color w:val="666666"/>
      </w:rPr>
    </w:pPr>
    <w:r>
      <w:rPr>
        <w:noProof/>
        <w:color w:val="666666"/>
      </w:rPr>
      <w:drawing>
        <wp:anchor distT="0" distB="0" distL="114300" distR="114300" simplePos="0" relativeHeight="251660288" behindDoc="0" locked="0" layoutInCell="1" allowOverlap="1" wp14:anchorId="3F8E12CC" wp14:editId="4873FD5E">
          <wp:simplePos x="0" y="0"/>
          <wp:positionH relativeFrom="column">
            <wp:posOffset>3572510</wp:posOffset>
          </wp:positionH>
          <wp:positionV relativeFrom="paragraph">
            <wp:posOffset>-14605</wp:posOffset>
          </wp:positionV>
          <wp:extent cx="1409700" cy="161925"/>
          <wp:effectExtent l="0" t="0" r="0" b="0"/>
          <wp:wrapNone/>
          <wp:docPr id="13" name="Imag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9700" cy="161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fr-CH" w:bidi="ar-SA"/>
      </w:rPr>
      <w:drawing>
        <wp:anchor distT="0" distB="0" distL="114300" distR="114300" simplePos="0" relativeHeight="251659264" behindDoc="0" locked="0" layoutInCell="1" allowOverlap="1" wp14:anchorId="24CBD026" wp14:editId="39FD02D8">
          <wp:simplePos x="0" y="0"/>
          <wp:positionH relativeFrom="column">
            <wp:posOffset>5097145</wp:posOffset>
          </wp:positionH>
          <wp:positionV relativeFrom="paragraph">
            <wp:posOffset>-195580</wp:posOffset>
          </wp:positionV>
          <wp:extent cx="368300" cy="482600"/>
          <wp:effectExtent l="0" t="0" r="0" b="0"/>
          <wp:wrapNone/>
          <wp:docPr id="12" name="Imag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8300" cy="482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fr-CH" w:bidi="ar-SA"/>
      </w:rPr>
      <w:drawing>
        <wp:anchor distT="0" distB="0" distL="114300" distR="114300" simplePos="0" relativeHeight="251657216" behindDoc="1" locked="0" layoutInCell="1" allowOverlap="1" wp14:anchorId="3A62E56C" wp14:editId="7F08289D">
          <wp:simplePos x="0" y="0"/>
          <wp:positionH relativeFrom="column">
            <wp:posOffset>-2540</wp:posOffset>
          </wp:positionH>
          <wp:positionV relativeFrom="paragraph">
            <wp:posOffset>4445</wp:posOffset>
          </wp:positionV>
          <wp:extent cx="885825" cy="160020"/>
          <wp:effectExtent l="0" t="0" r="0" b="0"/>
          <wp:wrapNone/>
          <wp:docPr id="10" name="Imag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8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825" cy="160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0" distR="0" simplePos="0" relativeHeight="251656192" behindDoc="1" locked="0" layoutInCell="1" allowOverlap="1" wp14:anchorId="770AFAB4" wp14:editId="7B40CC57">
          <wp:simplePos x="0" y="0"/>
          <wp:positionH relativeFrom="column">
            <wp:posOffset>5544185</wp:posOffset>
          </wp:positionH>
          <wp:positionV relativeFrom="page">
            <wp:posOffset>9737725</wp:posOffset>
          </wp:positionV>
          <wp:extent cx="539115" cy="539115"/>
          <wp:effectExtent l="0" t="0" r="0" b="0"/>
          <wp:wrapNone/>
          <wp:docPr id="8" name="Imag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115" cy="53911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A7609">
      <w:rPr>
        <w:b/>
        <w:bCs/>
        <w:color w:val="3074A3"/>
      </w:rPr>
      <w:t>HES</w:t>
    </w:r>
    <w:r w:rsidR="002A7609">
      <w:rPr>
        <w:b/>
        <w:bCs/>
        <w:color w:val="666666"/>
      </w:rPr>
      <w:t>-SO Valais-Wallis</w:t>
    </w:r>
    <w:r w:rsidR="002A7609">
      <w:rPr>
        <w:color w:val="666666"/>
      </w:rPr>
      <w:t xml:space="preserve"> • </w:t>
    </w:r>
    <w:r w:rsidR="00201221">
      <w:rPr>
        <w:color w:val="666666"/>
      </w:rPr>
      <w:t>rue de l’Industrie 23 • 1950 Sion</w:t>
    </w:r>
  </w:p>
  <w:p w14:paraId="15BA0887" w14:textId="77777777" w:rsidR="00277103" w:rsidRPr="002A7609" w:rsidRDefault="002A7609" w:rsidP="008337D4">
    <w:pPr>
      <w:pStyle w:val="pieds1"/>
      <w:spacing w:line="159" w:lineRule="exact"/>
      <w:ind w:left="1474"/>
    </w:pPr>
    <w:r>
      <w:rPr>
        <w:color w:val="666666"/>
      </w:rPr>
      <w:t xml:space="preserve">+41 </w:t>
    </w:r>
    <w:r w:rsidR="00022B75">
      <w:rPr>
        <w:color w:val="666666"/>
      </w:rPr>
      <w:t>58</w:t>
    </w:r>
    <w:r>
      <w:rPr>
        <w:color w:val="666666"/>
      </w:rPr>
      <w:t xml:space="preserve"> 606 85 </w:t>
    </w:r>
    <w:r w:rsidR="00201221">
      <w:rPr>
        <w:color w:val="666666"/>
      </w:rPr>
      <w:t>16</w:t>
    </w:r>
    <w:r>
      <w:rPr>
        <w:color w:val="666666"/>
      </w:rPr>
      <w:t xml:space="preserve"> • </w:t>
    </w:r>
    <w:r w:rsidRPr="002A7609">
      <w:rPr>
        <w:color w:val="666666"/>
      </w:rPr>
      <w:t>info.synd</w:t>
    </w:r>
    <w:r>
      <w:rPr>
        <w:color w:val="666666"/>
      </w:rPr>
      <w:t>@hevs.ch • www.hevs.ch/synd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F75EDB" w14:textId="77777777" w:rsidR="002160A8" w:rsidRDefault="002160A8">
      <w:r>
        <w:separator/>
      </w:r>
    </w:p>
  </w:footnote>
  <w:footnote w:type="continuationSeparator" w:id="0">
    <w:p w14:paraId="609F919C" w14:textId="77777777" w:rsidR="002160A8" w:rsidRDefault="002160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86B63" w14:textId="77777777" w:rsidR="00022B75" w:rsidRDefault="00022B75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314BC" w14:textId="77777777" w:rsidR="00022B75" w:rsidRDefault="00022B75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D28C2" w14:textId="77777777" w:rsidR="00277103" w:rsidRDefault="00DC2CC0">
    <w:r>
      <w:rPr>
        <w:noProof/>
      </w:rPr>
      <w:drawing>
        <wp:anchor distT="0" distB="0" distL="0" distR="0" simplePos="0" relativeHeight="251655168" behindDoc="1" locked="0" layoutInCell="1" allowOverlap="1" wp14:anchorId="7A9055FD" wp14:editId="0E3FC5A5">
          <wp:simplePos x="0" y="0"/>
          <wp:positionH relativeFrom="column">
            <wp:posOffset>2268855</wp:posOffset>
          </wp:positionH>
          <wp:positionV relativeFrom="page">
            <wp:posOffset>467995</wp:posOffset>
          </wp:positionV>
          <wp:extent cx="3707130" cy="701675"/>
          <wp:effectExtent l="0" t="0" r="0" b="0"/>
          <wp:wrapNone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07130" cy="70167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015CDF"/>
    <w:multiLevelType w:val="hybridMultilevel"/>
    <w:tmpl w:val="5E96FCD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CE1DC7"/>
    <w:multiLevelType w:val="multilevel"/>
    <w:tmpl w:val="10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7F69312C"/>
    <w:multiLevelType w:val="multilevel"/>
    <w:tmpl w:val="696AA40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  <w:lvlOverride w:ilvl="0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embedSystemFonts/>
  <w:proofState w:spelling="clean"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778"/>
    <w:rsid w:val="00022B75"/>
    <w:rsid w:val="000429C7"/>
    <w:rsid w:val="00054156"/>
    <w:rsid w:val="00074B27"/>
    <w:rsid w:val="001356A3"/>
    <w:rsid w:val="00136CF5"/>
    <w:rsid w:val="00201221"/>
    <w:rsid w:val="002160A8"/>
    <w:rsid w:val="00225C82"/>
    <w:rsid w:val="00277103"/>
    <w:rsid w:val="00281983"/>
    <w:rsid w:val="002A7609"/>
    <w:rsid w:val="0044588F"/>
    <w:rsid w:val="004519BF"/>
    <w:rsid w:val="00545CDA"/>
    <w:rsid w:val="00626156"/>
    <w:rsid w:val="0079199C"/>
    <w:rsid w:val="007B7468"/>
    <w:rsid w:val="00803778"/>
    <w:rsid w:val="008337D4"/>
    <w:rsid w:val="008416B9"/>
    <w:rsid w:val="008D6C08"/>
    <w:rsid w:val="00987931"/>
    <w:rsid w:val="00A177F6"/>
    <w:rsid w:val="00AB2EEA"/>
    <w:rsid w:val="00B24740"/>
    <w:rsid w:val="00B6186D"/>
    <w:rsid w:val="00BA1D31"/>
    <w:rsid w:val="00BD0714"/>
    <w:rsid w:val="00BD54FE"/>
    <w:rsid w:val="00C54F39"/>
    <w:rsid w:val="00C65651"/>
    <w:rsid w:val="00C818B7"/>
    <w:rsid w:val="00CC2E38"/>
    <w:rsid w:val="00D6073C"/>
    <w:rsid w:val="00DC2CC0"/>
    <w:rsid w:val="00E34FDA"/>
    <w:rsid w:val="00E3681D"/>
    <w:rsid w:val="00E71DA5"/>
    <w:rsid w:val="00E9771E"/>
    <w:rsid w:val="00EA61DD"/>
    <w:rsid w:val="00EB1F33"/>
    <w:rsid w:val="00EB3FCA"/>
    <w:rsid w:val="00EC18B5"/>
    <w:rsid w:val="00EE1064"/>
    <w:rsid w:val="00FB3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1F2EA212"/>
  <w15:chartTrackingRefBased/>
  <w15:docId w15:val="{E3F5BE8B-21F7-4BFC-ACF6-7C5CE9E3E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18B5"/>
    <w:pPr>
      <w:widowControl w:val="0"/>
      <w:suppressAutoHyphens/>
    </w:pPr>
    <w:rPr>
      <w:rFonts w:ascii="Arial" w:eastAsia="SimSun" w:hAnsi="Arial" w:cs="Lucida Sans"/>
      <w:kern w:val="1"/>
      <w:szCs w:val="24"/>
      <w:lang w:eastAsia="hi-IN" w:bidi="hi-IN"/>
    </w:rPr>
  </w:style>
  <w:style w:type="paragraph" w:styleId="Titre1">
    <w:name w:val="heading 1"/>
    <w:basedOn w:val="Normal"/>
    <w:next w:val="Normal"/>
    <w:link w:val="Titre1Car"/>
    <w:uiPriority w:val="9"/>
    <w:qFormat/>
    <w:rsid w:val="00DC2CC0"/>
    <w:pPr>
      <w:keepNext/>
      <w:numPr>
        <w:numId w:val="2"/>
      </w:numPr>
      <w:spacing w:before="240" w:after="60"/>
      <w:outlineLvl w:val="0"/>
    </w:pPr>
    <w:rPr>
      <w:rFonts w:asciiTheme="majorHAnsi" w:eastAsiaTheme="majorEastAsia" w:hAnsiTheme="majorHAnsi" w:cs="Mangal"/>
      <w:b/>
      <w:bCs/>
      <w:kern w:val="32"/>
      <w:sz w:val="32"/>
      <w:szCs w:val="29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C2CC0"/>
    <w:pPr>
      <w:keepNext/>
      <w:numPr>
        <w:ilvl w:val="1"/>
        <w:numId w:val="2"/>
      </w:numPr>
      <w:spacing w:before="240" w:after="60"/>
      <w:outlineLvl w:val="1"/>
    </w:pPr>
    <w:rPr>
      <w:rFonts w:asciiTheme="majorHAnsi" w:eastAsiaTheme="majorEastAsia" w:hAnsiTheme="majorHAnsi" w:cs="Mangal"/>
      <w:b/>
      <w:bCs/>
      <w:i/>
      <w:iCs/>
      <w:sz w:val="28"/>
      <w:szCs w:val="25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C2CC0"/>
    <w:pPr>
      <w:keepNext/>
      <w:numPr>
        <w:ilvl w:val="2"/>
        <w:numId w:val="2"/>
      </w:numPr>
      <w:spacing w:before="240" w:after="60"/>
      <w:outlineLvl w:val="2"/>
    </w:pPr>
    <w:rPr>
      <w:rFonts w:asciiTheme="majorHAnsi" w:eastAsiaTheme="majorEastAsia" w:hAnsiTheme="majorHAnsi" w:cs="Mangal"/>
      <w:b/>
      <w:bCs/>
      <w:sz w:val="26"/>
      <w:szCs w:val="23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C2CC0"/>
    <w:pPr>
      <w:keepNext/>
      <w:numPr>
        <w:ilvl w:val="3"/>
        <w:numId w:val="2"/>
      </w:numPr>
      <w:spacing w:before="240" w:after="60"/>
      <w:outlineLvl w:val="3"/>
    </w:pPr>
    <w:rPr>
      <w:rFonts w:asciiTheme="minorHAnsi" w:eastAsiaTheme="minorEastAsia" w:hAnsiTheme="minorHAnsi" w:cs="Mangal"/>
      <w:b/>
      <w:bCs/>
      <w:sz w:val="28"/>
      <w:szCs w:val="25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C2CC0"/>
    <w:pPr>
      <w:numPr>
        <w:ilvl w:val="4"/>
        <w:numId w:val="2"/>
      </w:numPr>
      <w:spacing w:before="240" w:after="60"/>
      <w:outlineLvl w:val="4"/>
    </w:pPr>
    <w:rPr>
      <w:rFonts w:asciiTheme="minorHAnsi" w:eastAsiaTheme="minorEastAsia" w:hAnsiTheme="minorHAnsi" w:cs="Mangal"/>
      <w:b/>
      <w:bCs/>
      <w:i/>
      <w:iCs/>
      <w:sz w:val="26"/>
      <w:szCs w:val="23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C2CC0"/>
    <w:pPr>
      <w:numPr>
        <w:ilvl w:val="5"/>
        <w:numId w:val="2"/>
      </w:numPr>
      <w:spacing w:before="240" w:after="60"/>
      <w:outlineLvl w:val="5"/>
    </w:pPr>
    <w:rPr>
      <w:rFonts w:asciiTheme="minorHAnsi" w:eastAsiaTheme="minorEastAsia" w:hAnsiTheme="minorHAnsi" w:cs="Mangal"/>
      <w:b/>
      <w:bCs/>
      <w:sz w:val="22"/>
      <w:szCs w:val="2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C2CC0"/>
    <w:pPr>
      <w:numPr>
        <w:ilvl w:val="6"/>
        <w:numId w:val="2"/>
      </w:numPr>
      <w:spacing w:before="240" w:after="60"/>
      <w:outlineLvl w:val="6"/>
    </w:pPr>
    <w:rPr>
      <w:rFonts w:asciiTheme="minorHAnsi" w:eastAsiaTheme="minorEastAsia" w:hAnsiTheme="minorHAnsi" w:cs="Mangal"/>
      <w:sz w:val="24"/>
      <w:szCs w:val="21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C2CC0"/>
    <w:pPr>
      <w:numPr>
        <w:ilvl w:val="7"/>
        <w:numId w:val="2"/>
      </w:numPr>
      <w:spacing w:before="240" w:after="60"/>
      <w:outlineLvl w:val="7"/>
    </w:pPr>
    <w:rPr>
      <w:rFonts w:asciiTheme="minorHAnsi" w:eastAsiaTheme="minorEastAsia" w:hAnsiTheme="minorHAnsi" w:cs="Mangal"/>
      <w:i/>
      <w:iCs/>
      <w:sz w:val="24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C2CC0"/>
    <w:pPr>
      <w:numPr>
        <w:ilvl w:val="8"/>
        <w:numId w:val="2"/>
      </w:numPr>
      <w:spacing w:before="240" w:after="60"/>
      <w:outlineLvl w:val="8"/>
    </w:pPr>
    <w:rPr>
      <w:rFonts w:asciiTheme="majorHAnsi" w:eastAsiaTheme="majorEastAsia" w:hAnsiTheme="majorHAnsi" w:cs="Mangal"/>
      <w:sz w:val="22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Policepardfaut15">
    <w:name w:val="Police par défaut15"/>
  </w:style>
  <w:style w:type="character" w:customStyle="1" w:styleId="Policepardfaut14">
    <w:name w:val="Police par défaut14"/>
  </w:style>
  <w:style w:type="character" w:customStyle="1" w:styleId="Policepardfaut13">
    <w:name w:val="Police par défaut13"/>
  </w:style>
  <w:style w:type="character" w:customStyle="1" w:styleId="Policepardfaut12">
    <w:name w:val="Police par défaut12"/>
  </w:style>
  <w:style w:type="character" w:customStyle="1" w:styleId="Policepardfaut11">
    <w:name w:val="Police par défaut11"/>
  </w:style>
  <w:style w:type="character" w:customStyle="1" w:styleId="Policepardfaut10">
    <w:name w:val="Police par défaut10"/>
  </w:style>
  <w:style w:type="character" w:customStyle="1" w:styleId="Policepardfaut9">
    <w:name w:val="Police par défaut9"/>
  </w:style>
  <w:style w:type="character" w:customStyle="1" w:styleId="Policepardfaut8">
    <w:name w:val="Police par défaut8"/>
  </w:style>
  <w:style w:type="character" w:customStyle="1" w:styleId="Policepardfaut7">
    <w:name w:val="Police par défaut7"/>
  </w:style>
  <w:style w:type="character" w:customStyle="1" w:styleId="Policepardfaut6">
    <w:name w:val="Police par défaut6"/>
  </w:style>
  <w:style w:type="character" w:customStyle="1" w:styleId="Policepardfaut5">
    <w:name w:val="Police par défaut5"/>
  </w:style>
  <w:style w:type="character" w:customStyle="1" w:styleId="Policepardfaut4">
    <w:name w:val="Police par défaut4"/>
  </w:style>
  <w:style w:type="character" w:customStyle="1" w:styleId="Policepardfaut3">
    <w:name w:val="Police par défaut3"/>
  </w:style>
  <w:style w:type="character" w:customStyle="1" w:styleId="Policepardfaut2">
    <w:name w:val="Police par défaut2"/>
  </w:style>
  <w:style w:type="character" w:customStyle="1" w:styleId="Policepardfaut1">
    <w:name w:val="Police par défaut1"/>
  </w:style>
  <w:style w:type="character" w:customStyle="1" w:styleId="En-tteCar">
    <w:name w:val="En-tête Car"/>
    <w:basedOn w:val="Policepardfaut1"/>
  </w:style>
  <w:style w:type="character" w:customStyle="1" w:styleId="PieddepageCar">
    <w:name w:val="Pied de page Car"/>
    <w:basedOn w:val="Policepardfaut1"/>
  </w:style>
  <w:style w:type="character" w:customStyle="1" w:styleId="TextedebullesCar">
    <w:name w:val="Texte de bulles Car"/>
    <w:rPr>
      <w:rFonts w:ascii="Tahoma" w:hAnsi="Tahoma" w:cs="Tahoma"/>
      <w:sz w:val="16"/>
      <w:szCs w:val="16"/>
    </w:rPr>
  </w:style>
  <w:style w:type="character" w:customStyle="1" w:styleId="ArialregularCar">
    <w:name w:val="Arial_regular Car"/>
    <w:rPr>
      <w:rFonts w:ascii="Arial" w:eastAsia="SimSun" w:hAnsi="Arial" w:cs="Arial"/>
      <w:color w:val="000000"/>
      <w:kern w:val="1"/>
      <w:szCs w:val="18"/>
      <w:lang w:eastAsia="hi-IN" w:bidi="hi-IN"/>
    </w:rPr>
  </w:style>
  <w:style w:type="character" w:customStyle="1" w:styleId="ArialboldCar">
    <w:name w:val="Arial_bold Car"/>
    <w:rPr>
      <w:rFonts w:ascii="Arial" w:eastAsia="SimSun" w:hAnsi="Arial" w:cs="Arial"/>
      <w:b/>
      <w:color w:val="000000"/>
      <w:kern w:val="1"/>
      <w:szCs w:val="18"/>
      <w:lang w:eastAsia="hi-IN" w:bidi="hi-IN"/>
    </w:rPr>
  </w:style>
  <w:style w:type="character" w:customStyle="1" w:styleId="ArialboldadresseCar">
    <w:name w:val="Arial_bold_adresse Car"/>
    <w:basedOn w:val="ArialboldCar"/>
    <w:rPr>
      <w:rFonts w:ascii="Arial" w:eastAsia="SimSun" w:hAnsi="Arial" w:cs="Arial"/>
      <w:b/>
      <w:color w:val="000000"/>
      <w:kern w:val="1"/>
      <w:szCs w:val="18"/>
      <w:lang w:eastAsia="hi-IN" w:bidi="hi-IN"/>
    </w:rPr>
  </w:style>
  <w:style w:type="character" w:customStyle="1" w:styleId="ArialregularadresseCar">
    <w:name w:val="Arial_regular_adresse Car"/>
    <w:basedOn w:val="ArialregularCar"/>
    <w:rPr>
      <w:rFonts w:ascii="Arial" w:eastAsia="SimSun" w:hAnsi="Arial" w:cs="Arial"/>
      <w:color w:val="000000"/>
      <w:kern w:val="1"/>
      <w:szCs w:val="18"/>
      <w:lang w:eastAsia="hi-IN" w:bidi="hi-IN"/>
    </w:rPr>
  </w:style>
  <w:style w:type="character" w:customStyle="1" w:styleId="ArialregulardateCar">
    <w:name w:val="Arial_regular_date Car"/>
    <w:basedOn w:val="ArialregularCar"/>
    <w:rPr>
      <w:rFonts w:ascii="Arial" w:eastAsia="SimSun" w:hAnsi="Arial" w:cs="Arial"/>
      <w:color w:val="000000"/>
      <w:kern w:val="1"/>
      <w:szCs w:val="18"/>
      <w:lang w:eastAsia="hi-IN" w:bidi="hi-IN"/>
    </w:rPr>
  </w:style>
  <w:style w:type="character" w:customStyle="1" w:styleId="Arialboldtitre1Car">
    <w:name w:val="Arial_bold_titre1 Car"/>
    <w:rPr>
      <w:rFonts w:ascii="Arial" w:eastAsia="SimSun" w:hAnsi="Arial" w:cs="Arial"/>
      <w:b/>
      <w:kern w:val="1"/>
      <w:sz w:val="32"/>
      <w:szCs w:val="32"/>
      <w:lang w:eastAsia="hi-IN" w:bidi="hi-IN"/>
    </w:rPr>
  </w:style>
  <w:style w:type="character" w:customStyle="1" w:styleId="Arialboldtitre2Car">
    <w:name w:val="Arial_bold_titre2 Car"/>
    <w:rPr>
      <w:rFonts w:ascii="Arial" w:eastAsia="SimSun" w:hAnsi="Arial" w:cs="Arial"/>
      <w:b/>
      <w:kern w:val="1"/>
      <w:sz w:val="22"/>
      <w:szCs w:val="22"/>
      <w:lang w:eastAsia="hi-IN" w:bidi="hi-IN"/>
    </w:rPr>
  </w:style>
  <w:style w:type="character" w:customStyle="1" w:styleId="ArialboldsignatureCar">
    <w:name w:val="Arial_bold_signature Car"/>
    <w:basedOn w:val="ArialboldCar"/>
    <w:rPr>
      <w:rFonts w:ascii="Arial" w:eastAsia="SimSun" w:hAnsi="Arial" w:cs="Arial"/>
      <w:b/>
      <w:color w:val="000000"/>
      <w:kern w:val="1"/>
      <w:szCs w:val="18"/>
      <w:lang w:eastAsia="hi-IN" w:bidi="hi-IN"/>
    </w:rPr>
  </w:style>
  <w:style w:type="character" w:customStyle="1" w:styleId="ArialregularannexeCar">
    <w:name w:val="Arial_regular_annexe Car"/>
    <w:basedOn w:val="ArialregularCar"/>
    <w:rPr>
      <w:rFonts w:ascii="Arial" w:eastAsia="SimSun" w:hAnsi="Arial" w:cs="Arial"/>
      <w:color w:val="000000"/>
      <w:kern w:val="1"/>
      <w:szCs w:val="18"/>
      <w:lang w:eastAsia="hi-IN" w:bidi="hi-IN"/>
    </w:rPr>
  </w:style>
  <w:style w:type="character" w:customStyle="1" w:styleId="Caractresdenumrotation">
    <w:name w:val="Caractères de numérotation"/>
  </w:style>
  <w:style w:type="character" w:customStyle="1" w:styleId="Caractresdenotedebasdepage">
    <w:name w:val="Caractères de note de bas de page"/>
  </w:style>
  <w:style w:type="character" w:customStyle="1" w:styleId="Appelnotedebasdep1">
    <w:name w:val="Appel note de bas de p.1"/>
    <w:rPr>
      <w:vertAlign w:val="superscript"/>
    </w:rPr>
  </w:style>
  <w:style w:type="paragraph" w:customStyle="1" w:styleId="Titre15">
    <w:name w:val="Titre15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styleId="Corpsdetexte">
    <w:name w:val="Body Text"/>
    <w:basedOn w:val="Normal"/>
    <w:pPr>
      <w:spacing w:after="120"/>
    </w:pPr>
  </w:style>
  <w:style w:type="paragraph" w:styleId="Liste">
    <w:name w:val="List"/>
    <w:basedOn w:val="Corpsdetexte"/>
    <w:rPr>
      <w:rFonts w:cs="Mangal"/>
    </w:rPr>
  </w:style>
  <w:style w:type="paragraph" w:customStyle="1" w:styleId="Lgende15">
    <w:name w:val="Légende15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customStyle="1" w:styleId="Titre14">
    <w:name w:val="Titre14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14">
    <w:name w:val="Légende14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13">
    <w:name w:val="Titre13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13">
    <w:name w:val="Légende13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12">
    <w:name w:val="Titre12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12">
    <w:name w:val="Légende12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11">
    <w:name w:val="Titre11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11">
    <w:name w:val="Légende11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10">
    <w:name w:val="Titre10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10">
    <w:name w:val="Légende10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90">
    <w:name w:val="Titre9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9">
    <w:name w:val="Légende9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80">
    <w:name w:val="Titre8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8">
    <w:name w:val="Légende8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70">
    <w:name w:val="Titre7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7">
    <w:name w:val="Légende7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60">
    <w:name w:val="Titre6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6">
    <w:name w:val="Légende6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50">
    <w:name w:val="Titre5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5">
    <w:name w:val="Légende5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40">
    <w:name w:val="Titre4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4">
    <w:name w:val="Légende4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30">
    <w:name w:val="Titre3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3">
    <w:name w:val="Légende3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20">
    <w:name w:val="Titre2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2">
    <w:name w:val="Légende2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16">
    <w:name w:val="Titre1"/>
    <w:basedOn w:val="Normal"/>
    <w:next w:val="Corpsdetexte"/>
    <w:pPr>
      <w:keepNext/>
      <w:spacing w:before="240" w:after="120"/>
    </w:pPr>
    <w:rPr>
      <w:rFonts w:eastAsia="Microsoft YaHei" w:cs="Mangal"/>
      <w:sz w:val="28"/>
      <w:szCs w:val="28"/>
    </w:rPr>
  </w:style>
  <w:style w:type="paragraph" w:customStyle="1" w:styleId="Lgende1">
    <w:name w:val="Légende1"/>
    <w:basedOn w:val="Normal"/>
    <w:pPr>
      <w:suppressLineNumbers/>
      <w:spacing w:before="120" w:after="120"/>
    </w:pPr>
    <w:rPr>
      <w:rFonts w:cs="Mangal"/>
      <w:i/>
      <w:iCs/>
      <w:sz w:val="24"/>
    </w:rPr>
  </w:style>
  <w:style w:type="paragraph" w:styleId="En-tte">
    <w:name w:val="header"/>
    <w:basedOn w:val="Normal"/>
    <w:rPr>
      <w:rFonts w:cs="Arial"/>
    </w:rPr>
  </w:style>
  <w:style w:type="paragraph" w:styleId="Pieddepage">
    <w:name w:val="footer"/>
    <w:basedOn w:val="Normal"/>
    <w:pPr>
      <w:jc w:val="center"/>
      <w:textAlignment w:val="bottom"/>
    </w:pPr>
    <w:rPr>
      <w:rFonts w:cs="Arial"/>
      <w:sz w:val="18"/>
    </w:rPr>
  </w:style>
  <w:style w:type="paragraph" w:styleId="Textedebulles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Arialregular">
    <w:name w:val="Arial_regular"/>
    <w:basedOn w:val="Normal"/>
    <w:pPr>
      <w:jc w:val="both"/>
    </w:pPr>
    <w:rPr>
      <w:rFonts w:cs="Arial"/>
      <w:color w:val="000000"/>
      <w:szCs w:val="18"/>
    </w:rPr>
  </w:style>
  <w:style w:type="paragraph" w:customStyle="1" w:styleId="Arialbold">
    <w:name w:val="Arial_bold"/>
    <w:basedOn w:val="Normal"/>
    <w:pPr>
      <w:ind w:firstLine="6236"/>
    </w:pPr>
    <w:rPr>
      <w:rFonts w:cs="Arial"/>
      <w:b/>
      <w:color w:val="000000"/>
      <w:szCs w:val="18"/>
    </w:rPr>
  </w:style>
  <w:style w:type="paragraph" w:customStyle="1" w:styleId="Arialboldadresse">
    <w:name w:val="Arial_bold_adresse"/>
    <w:basedOn w:val="Arialbold"/>
  </w:style>
  <w:style w:type="paragraph" w:customStyle="1" w:styleId="Arialregularadresse">
    <w:name w:val="Arial_regular_adresse"/>
    <w:basedOn w:val="Arialregular"/>
    <w:pPr>
      <w:ind w:firstLine="6849"/>
    </w:pPr>
  </w:style>
  <w:style w:type="paragraph" w:customStyle="1" w:styleId="Arialregulardate">
    <w:name w:val="Arial_regular_date"/>
    <w:basedOn w:val="Arialregular"/>
    <w:pPr>
      <w:spacing w:before="960"/>
      <w:ind w:firstLine="6849"/>
    </w:pPr>
  </w:style>
  <w:style w:type="paragraph" w:customStyle="1" w:styleId="Arialboldtitre1">
    <w:name w:val="Arial_bold_titre1"/>
    <w:basedOn w:val="Normal"/>
    <w:pPr>
      <w:spacing w:before="960"/>
    </w:pPr>
    <w:rPr>
      <w:rFonts w:cs="Arial"/>
      <w:b/>
      <w:sz w:val="32"/>
      <w:szCs w:val="32"/>
    </w:rPr>
  </w:style>
  <w:style w:type="paragraph" w:customStyle="1" w:styleId="Arialboldtitre2">
    <w:name w:val="Arial_bold_titre2"/>
    <w:basedOn w:val="Normal"/>
    <w:pPr>
      <w:spacing w:after="960"/>
    </w:pPr>
    <w:rPr>
      <w:rFonts w:cs="Arial"/>
      <w:b/>
      <w:sz w:val="22"/>
      <w:szCs w:val="22"/>
    </w:rPr>
  </w:style>
  <w:style w:type="paragraph" w:customStyle="1" w:styleId="Arialboldsignature">
    <w:name w:val="Arial_bold_signature"/>
    <w:basedOn w:val="Arialbold"/>
    <w:pPr>
      <w:spacing w:before="760"/>
    </w:pPr>
  </w:style>
  <w:style w:type="paragraph" w:customStyle="1" w:styleId="Arialregularannexe">
    <w:name w:val="Arial_regular_annexe"/>
    <w:basedOn w:val="Arialregular"/>
    <w:pPr>
      <w:jc w:val="left"/>
    </w:pPr>
  </w:style>
  <w:style w:type="paragraph" w:customStyle="1" w:styleId="Contenudetableau">
    <w:name w:val="Contenu de tableau"/>
    <w:basedOn w:val="Normal"/>
    <w:pPr>
      <w:suppressLineNumbers/>
    </w:pPr>
  </w:style>
  <w:style w:type="paragraph" w:customStyle="1" w:styleId="Titredetableau">
    <w:name w:val="Titre de tableau"/>
    <w:basedOn w:val="Contenudetableau"/>
    <w:pPr>
      <w:jc w:val="center"/>
    </w:pPr>
    <w:rPr>
      <w:b/>
      <w:bCs/>
    </w:rPr>
  </w:style>
  <w:style w:type="paragraph" w:styleId="Notedebasdepage">
    <w:name w:val="footnote text"/>
    <w:basedOn w:val="Normal"/>
    <w:pPr>
      <w:suppressLineNumbers/>
      <w:ind w:left="283" w:hanging="283"/>
    </w:pPr>
    <w:rPr>
      <w:szCs w:val="20"/>
    </w:rPr>
  </w:style>
  <w:style w:type="paragraph" w:customStyle="1" w:styleId="pieds1">
    <w:name w:val="pieds1"/>
    <w:basedOn w:val="Pieddepage"/>
    <w:pPr>
      <w:spacing w:line="153" w:lineRule="exact"/>
      <w:ind w:left="1361"/>
      <w:jc w:val="left"/>
    </w:pPr>
    <w:rPr>
      <w:sz w:val="14"/>
    </w:rPr>
  </w:style>
  <w:style w:type="paragraph" w:customStyle="1" w:styleId="pieds2">
    <w:name w:val="pieds2"/>
    <w:basedOn w:val="pieds1"/>
    <w:pPr>
      <w:tabs>
        <w:tab w:val="left" w:pos="4339"/>
        <w:tab w:val="center" w:pos="4706"/>
      </w:tabs>
      <w:ind w:left="0"/>
      <w:jc w:val="center"/>
    </w:pPr>
    <w:rPr>
      <w:sz w:val="18"/>
      <w:szCs w:val="18"/>
    </w:rPr>
  </w:style>
  <w:style w:type="paragraph" w:styleId="Sansinterligne">
    <w:name w:val="No Spacing"/>
    <w:link w:val="SansinterligneCar"/>
    <w:uiPriority w:val="1"/>
    <w:qFormat/>
    <w:rsid w:val="00DC2CC0"/>
    <w:rPr>
      <w:rFonts w:ascii="Calibri" w:hAnsi="Calibri"/>
      <w:sz w:val="22"/>
      <w:szCs w:val="22"/>
    </w:rPr>
  </w:style>
  <w:style w:type="character" w:customStyle="1" w:styleId="SansinterligneCar">
    <w:name w:val="Sans interligne Car"/>
    <w:link w:val="Sansinterligne"/>
    <w:uiPriority w:val="1"/>
    <w:rsid w:val="00DC2CC0"/>
    <w:rPr>
      <w:rFonts w:ascii="Calibri" w:hAnsi="Calibri"/>
      <w:sz w:val="22"/>
      <w:szCs w:val="22"/>
    </w:rPr>
  </w:style>
  <w:style w:type="character" w:customStyle="1" w:styleId="Titre1Car">
    <w:name w:val="Titre 1 Car"/>
    <w:basedOn w:val="Policepardfaut"/>
    <w:link w:val="Titre1"/>
    <w:uiPriority w:val="9"/>
    <w:rsid w:val="00DC2CC0"/>
    <w:rPr>
      <w:rFonts w:asciiTheme="majorHAnsi" w:eastAsiaTheme="majorEastAsia" w:hAnsiTheme="majorHAnsi" w:cs="Mangal"/>
      <w:b/>
      <w:bCs/>
      <w:kern w:val="32"/>
      <w:sz w:val="32"/>
      <w:szCs w:val="29"/>
      <w:lang w:eastAsia="hi-IN" w:bidi="hi-IN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C2CC0"/>
    <w:pPr>
      <w:keepLines/>
      <w:widowControl/>
      <w:suppressAutoHyphens w:val="0"/>
      <w:spacing w:after="0" w:line="259" w:lineRule="auto"/>
      <w:outlineLvl w:val="9"/>
    </w:pPr>
    <w:rPr>
      <w:rFonts w:cs="Times New Roman"/>
      <w:b w:val="0"/>
      <w:bCs w:val="0"/>
      <w:color w:val="2F5496"/>
      <w:kern w:val="0"/>
      <w:szCs w:val="32"/>
      <w:lang w:eastAsia="fr-CH" w:bidi="ar-SA"/>
    </w:rPr>
  </w:style>
  <w:style w:type="character" w:customStyle="1" w:styleId="Titre2Car">
    <w:name w:val="Titre 2 Car"/>
    <w:basedOn w:val="Policepardfaut"/>
    <w:link w:val="Titre2"/>
    <w:uiPriority w:val="9"/>
    <w:semiHidden/>
    <w:rsid w:val="00DC2CC0"/>
    <w:rPr>
      <w:rFonts w:asciiTheme="majorHAnsi" w:eastAsiaTheme="majorEastAsia" w:hAnsiTheme="majorHAnsi" w:cs="Mangal"/>
      <w:b/>
      <w:bCs/>
      <w:i/>
      <w:iCs/>
      <w:kern w:val="1"/>
      <w:sz w:val="28"/>
      <w:szCs w:val="25"/>
      <w:lang w:eastAsia="hi-IN" w:bidi="hi-IN"/>
    </w:rPr>
  </w:style>
  <w:style w:type="character" w:customStyle="1" w:styleId="Titre3Car">
    <w:name w:val="Titre 3 Car"/>
    <w:basedOn w:val="Policepardfaut"/>
    <w:link w:val="Titre3"/>
    <w:uiPriority w:val="9"/>
    <w:semiHidden/>
    <w:rsid w:val="00DC2CC0"/>
    <w:rPr>
      <w:rFonts w:asciiTheme="majorHAnsi" w:eastAsiaTheme="majorEastAsia" w:hAnsiTheme="majorHAnsi" w:cs="Mangal"/>
      <w:b/>
      <w:bCs/>
      <w:kern w:val="1"/>
      <w:sz w:val="26"/>
      <w:szCs w:val="23"/>
      <w:lang w:eastAsia="hi-IN" w:bidi="hi-IN"/>
    </w:rPr>
  </w:style>
  <w:style w:type="character" w:customStyle="1" w:styleId="Titre4Car">
    <w:name w:val="Titre 4 Car"/>
    <w:basedOn w:val="Policepardfaut"/>
    <w:link w:val="Titre4"/>
    <w:uiPriority w:val="9"/>
    <w:semiHidden/>
    <w:rsid w:val="00DC2CC0"/>
    <w:rPr>
      <w:rFonts w:asciiTheme="minorHAnsi" w:eastAsiaTheme="minorEastAsia" w:hAnsiTheme="minorHAnsi" w:cs="Mangal"/>
      <w:b/>
      <w:bCs/>
      <w:kern w:val="1"/>
      <w:sz w:val="28"/>
      <w:szCs w:val="25"/>
      <w:lang w:eastAsia="hi-IN" w:bidi="hi-IN"/>
    </w:rPr>
  </w:style>
  <w:style w:type="character" w:customStyle="1" w:styleId="Titre5Car">
    <w:name w:val="Titre 5 Car"/>
    <w:basedOn w:val="Policepardfaut"/>
    <w:link w:val="Titre5"/>
    <w:uiPriority w:val="9"/>
    <w:semiHidden/>
    <w:rsid w:val="00DC2CC0"/>
    <w:rPr>
      <w:rFonts w:asciiTheme="minorHAnsi" w:eastAsiaTheme="minorEastAsia" w:hAnsiTheme="minorHAnsi" w:cs="Mangal"/>
      <w:b/>
      <w:bCs/>
      <w:i/>
      <w:iCs/>
      <w:kern w:val="1"/>
      <w:sz w:val="26"/>
      <w:szCs w:val="23"/>
      <w:lang w:eastAsia="hi-IN" w:bidi="hi-IN"/>
    </w:rPr>
  </w:style>
  <w:style w:type="character" w:customStyle="1" w:styleId="Titre6Car">
    <w:name w:val="Titre 6 Car"/>
    <w:basedOn w:val="Policepardfaut"/>
    <w:link w:val="Titre6"/>
    <w:uiPriority w:val="9"/>
    <w:semiHidden/>
    <w:rsid w:val="00DC2CC0"/>
    <w:rPr>
      <w:rFonts w:asciiTheme="minorHAnsi" w:eastAsiaTheme="minorEastAsia" w:hAnsiTheme="minorHAnsi" w:cs="Mangal"/>
      <w:b/>
      <w:bCs/>
      <w:kern w:val="1"/>
      <w:sz w:val="22"/>
      <w:lang w:eastAsia="hi-IN" w:bidi="hi-IN"/>
    </w:rPr>
  </w:style>
  <w:style w:type="character" w:customStyle="1" w:styleId="Titre7Car">
    <w:name w:val="Titre 7 Car"/>
    <w:basedOn w:val="Policepardfaut"/>
    <w:link w:val="Titre7"/>
    <w:uiPriority w:val="9"/>
    <w:semiHidden/>
    <w:rsid w:val="00DC2CC0"/>
    <w:rPr>
      <w:rFonts w:asciiTheme="minorHAnsi" w:eastAsiaTheme="minorEastAsia" w:hAnsiTheme="minorHAnsi" w:cs="Mangal"/>
      <w:kern w:val="1"/>
      <w:sz w:val="24"/>
      <w:szCs w:val="21"/>
      <w:lang w:eastAsia="hi-IN" w:bidi="hi-IN"/>
    </w:rPr>
  </w:style>
  <w:style w:type="character" w:customStyle="1" w:styleId="Titre8Car">
    <w:name w:val="Titre 8 Car"/>
    <w:basedOn w:val="Policepardfaut"/>
    <w:link w:val="Titre8"/>
    <w:uiPriority w:val="9"/>
    <w:semiHidden/>
    <w:rsid w:val="00DC2CC0"/>
    <w:rPr>
      <w:rFonts w:asciiTheme="minorHAnsi" w:eastAsiaTheme="minorEastAsia" w:hAnsiTheme="minorHAnsi" w:cs="Mangal"/>
      <w:i/>
      <w:iCs/>
      <w:kern w:val="1"/>
      <w:sz w:val="24"/>
      <w:szCs w:val="21"/>
      <w:lang w:eastAsia="hi-IN" w:bidi="hi-IN"/>
    </w:rPr>
  </w:style>
  <w:style w:type="character" w:customStyle="1" w:styleId="Titre9Car">
    <w:name w:val="Titre 9 Car"/>
    <w:basedOn w:val="Policepardfaut"/>
    <w:link w:val="Titre9"/>
    <w:uiPriority w:val="9"/>
    <w:semiHidden/>
    <w:rsid w:val="00DC2CC0"/>
    <w:rPr>
      <w:rFonts w:asciiTheme="majorHAnsi" w:eastAsiaTheme="majorEastAsia" w:hAnsiTheme="majorHAnsi" w:cs="Mangal"/>
      <w:kern w:val="1"/>
      <w:sz w:val="22"/>
      <w:lang w:eastAsia="hi-IN" w:bidi="hi-IN"/>
    </w:rPr>
  </w:style>
  <w:style w:type="paragraph" w:styleId="TM1">
    <w:name w:val="toc 1"/>
    <w:basedOn w:val="Normal"/>
    <w:next w:val="Normal"/>
    <w:autoRedefine/>
    <w:uiPriority w:val="39"/>
    <w:unhideWhenUsed/>
    <w:rsid w:val="00DC2CC0"/>
    <w:rPr>
      <w:rFonts w:cs="Mangal"/>
    </w:rPr>
  </w:style>
  <w:style w:type="character" w:styleId="Lienhypertexte">
    <w:name w:val="Hyperlink"/>
    <w:uiPriority w:val="99"/>
    <w:unhideWhenUsed/>
    <w:rsid w:val="00DC2CC0"/>
    <w:rPr>
      <w:color w:val="0563C1"/>
      <w:u w:val="singl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03778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</w:rPr>
  </w:style>
  <w:style w:type="character" w:customStyle="1" w:styleId="Sous-titreCar">
    <w:name w:val="Sous-titre Car"/>
    <w:basedOn w:val="Policepardfaut"/>
    <w:link w:val="Sous-titre"/>
    <w:uiPriority w:val="11"/>
    <w:rsid w:val="00803778"/>
    <w:rPr>
      <w:rFonts w:asciiTheme="minorHAnsi" w:eastAsiaTheme="minorEastAsia" w:hAnsiTheme="minorHAnsi" w:cs="Mangal"/>
      <w:color w:val="5A5A5A" w:themeColor="text1" w:themeTint="A5"/>
      <w:spacing w:val="15"/>
      <w:kern w:val="1"/>
      <w:sz w:val="22"/>
      <w:lang w:eastAsia="hi-IN" w:bidi="hi-IN"/>
    </w:rPr>
  </w:style>
  <w:style w:type="paragraph" w:styleId="NormalWeb">
    <w:name w:val="Normal (Web)"/>
    <w:basedOn w:val="Normal"/>
    <w:uiPriority w:val="99"/>
    <w:unhideWhenUsed/>
    <w:rsid w:val="00803778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lang w:eastAsia="fr-CH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8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7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16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8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93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4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1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2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22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5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59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6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8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0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0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0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6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10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49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8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8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50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8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48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70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9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image" Target="media/image4.jpeg"/><Relationship Id="rId1" Type="http://schemas.openxmlformats.org/officeDocument/2006/relationships/image" Target="media/image3.png"/><Relationship Id="rId4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emi\OneDrive\Documents\Cours\05-HEVS\S1fb\Rapport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BD7663EC5FC4F1E984958E28D85F49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4A726FC-3C4E-4A0B-9DE6-9CA9BA531B9F}"/>
      </w:docPartPr>
      <w:docPartBody>
        <w:p w:rsidR="00000000" w:rsidRDefault="00B231ED">
          <w:pPr>
            <w:pStyle w:val="6BD7663EC5FC4F1E984958E28D85F496"/>
          </w:pPr>
          <w:r>
            <w:rPr>
              <w:color w:val="2F5496" w:themeColor="accent1" w:themeShade="BF"/>
              <w:sz w:val="24"/>
              <w:szCs w:val="24"/>
              <w:lang w:val="fr-FR"/>
            </w:rPr>
            <w:t>[Nom de la société]</w:t>
          </w:r>
        </w:p>
      </w:docPartBody>
    </w:docPart>
    <w:docPart>
      <w:docPartPr>
        <w:name w:val="32CBE84F210E454CBA6570C7CF4CEF9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20946B-F28F-46C6-90A8-318B11EEA954}"/>
      </w:docPartPr>
      <w:docPartBody>
        <w:p w:rsidR="00000000" w:rsidRDefault="00B231ED">
          <w:pPr>
            <w:pStyle w:val="32CBE84F210E454CBA6570C7CF4CEF9C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fr-FR"/>
            </w:rPr>
            <w:t>[Titre du document]</w:t>
          </w:r>
        </w:p>
      </w:docPartBody>
    </w:docPart>
    <w:docPart>
      <w:docPartPr>
        <w:name w:val="6C5765F602C34F519FA80C950C748B6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40FF56D-1248-4B22-8320-60099F3A09EE}"/>
      </w:docPartPr>
      <w:docPartBody>
        <w:p w:rsidR="00000000" w:rsidRDefault="00B231ED">
          <w:pPr>
            <w:pStyle w:val="6C5765F602C34F519FA80C950C748B6E"/>
          </w:pPr>
          <w:r>
            <w:rPr>
              <w:color w:val="2F5496" w:themeColor="accent1" w:themeShade="BF"/>
              <w:sz w:val="24"/>
              <w:szCs w:val="24"/>
              <w:lang w:val="fr-FR"/>
            </w:rPr>
            <w:t>[Sous-titre du document]</w:t>
          </w:r>
        </w:p>
      </w:docPartBody>
    </w:docPart>
    <w:docPart>
      <w:docPartPr>
        <w:name w:val="998F95C9A8C04E96B38FEE116A9A94B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72A5C9F-07A5-4860-BA60-03BE36ECB7B0}"/>
      </w:docPartPr>
      <w:docPartBody>
        <w:p w:rsidR="00000000" w:rsidRDefault="00B231ED">
          <w:pPr>
            <w:pStyle w:val="998F95C9A8C04E96B38FEE116A9A94B0"/>
          </w:pPr>
          <w:r>
            <w:rPr>
              <w:color w:val="4472C4" w:themeColor="accent1"/>
              <w:sz w:val="28"/>
              <w:szCs w:val="28"/>
              <w:lang w:val="fr-FR"/>
            </w:rPr>
            <w:t>[Nom de l’auteur]</w:t>
          </w:r>
        </w:p>
      </w:docPartBody>
    </w:docPart>
    <w:docPart>
      <w:docPartPr>
        <w:name w:val="0AE912F1F59A47369DC528F685D2FCC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F7B9AAA-356F-4C53-9B66-3162C20776E4}"/>
      </w:docPartPr>
      <w:docPartBody>
        <w:p w:rsidR="00000000" w:rsidRDefault="00B231ED">
          <w:pPr>
            <w:pStyle w:val="0AE912F1F59A47369DC528F685D2FCC1"/>
          </w:pPr>
          <w:r>
            <w:rPr>
              <w:color w:val="4472C4" w:themeColor="accent1"/>
              <w:sz w:val="28"/>
              <w:szCs w:val="28"/>
              <w:lang w:val="fr-FR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altName w:val="Lucida Sans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1ED"/>
    <w:rsid w:val="00B23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6BD7663EC5FC4F1E984958E28D85F496">
    <w:name w:val="6BD7663EC5FC4F1E984958E28D85F496"/>
  </w:style>
  <w:style w:type="paragraph" w:customStyle="1" w:styleId="32CBE84F210E454CBA6570C7CF4CEF9C">
    <w:name w:val="32CBE84F210E454CBA6570C7CF4CEF9C"/>
  </w:style>
  <w:style w:type="paragraph" w:customStyle="1" w:styleId="6C5765F602C34F519FA80C950C748B6E">
    <w:name w:val="6C5765F602C34F519FA80C950C748B6E"/>
  </w:style>
  <w:style w:type="paragraph" w:customStyle="1" w:styleId="998F95C9A8C04E96B38FEE116A9A94B0">
    <w:name w:val="998F95C9A8C04E96B38FEE116A9A94B0"/>
  </w:style>
  <w:style w:type="paragraph" w:customStyle="1" w:styleId="0AE912F1F59A47369DC528F685D2FCC1">
    <w:name w:val="0AE912F1F59A47369DC528F685D2FCC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2021-10-03T00:00:00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2321C851DCBAF40AC432C4A1CFD4FA2" ma:contentTypeVersion="32" ma:contentTypeDescription="Crée un document." ma:contentTypeScope="" ma:versionID="e4644564c1e895b479dcf66f3eea02c1">
  <xsd:schema xmlns:xsd="http://www.w3.org/2001/XMLSchema" xmlns:xs="http://www.w3.org/2001/XMLSchema" xmlns:p="http://schemas.microsoft.com/office/2006/metadata/properties" xmlns:ns3="d8340bc2-881c-4fa6-aae3-2641f738ff4a" xmlns:ns4="5fa25e47-77b9-4e72-910f-fcc331fecff3" targetNamespace="http://schemas.microsoft.com/office/2006/metadata/properties" ma:root="true" ma:fieldsID="9ee5ed40c60fc9289ee960359a1e0ad0" ns3:_="" ns4:_="">
    <xsd:import namespace="d8340bc2-881c-4fa6-aae3-2641f738ff4a"/>
    <xsd:import namespace="5fa25e47-77b9-4e72-910f-fcc331fecff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NotebookType" minOccurs="0"/>
                <xsd:element ref="ns3:FolderType" minOccurs="0"/>
                <xsd:element ref="ns3:CultureName" minOccurs="0"/>
                <xsd:element ref="ns3:AppVersion" minOccurs="0"/>
                <xsd:element ref="ns3:TeamsChannelId" minOccurs="0"/>
                <xsd:element ref="ns3:Owner" minOccurs="0"/>
                <xsd:element ref="ns3:Math_Settings" minOccurs="0"/>
                <xsd:element ref="ns3:DefaultSectionNames" minOccurs="0"/>
                <xsd:element ref="ns3:Templates" minOccurs="0"/>
                <xsd:element ref="ns3:Teachers" minOccurs="0"/>
                <xsd:element ref="ns3:Students" minOccurs="0"/>
                <xsd:element ref="ns3:Student_Groups" minOccurs="0"/>
                <xsd:element ref="ns3:Distribution_Groups" minOccurs="0"/>
                <xsd:element ref="ns3:LMS_Mapping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Teams_Channel_Section_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340bc2-881c-4fa6-aae3-2641f738ff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NotebookType" ma:index="18" nillable="true" ma:displayName="Notebook Type" ma:internalName="NotebookType">
      <xsd:simpleType>
        <xsd:restriction base="dms:Text"/>
      </xsd:simpleType>
    </xsd:element>
    <xsd:element name="FolderType" ma:index="19" nillable="true" ma:displayName="Folder Type" ma:internalName="FolderType">
      <xsd:simpleType>
        <xsd:restriction base="dms:Text"/>
      </xsd:simpleType>
    </xsd:element>
    <xsd:element name="CultureName" ma:index="20" nillable="true" ma:displayName="Culture Name" ma:internalName="CultureName">
      <xsd:simpleType>
        <xsd:restriction base="dms:Text"/>
      </xsd:simpleType>
    </xsd:element>
    <xsd:element name="AppVersion" ma:index="21" nillable="true" ma:displayName="App Version" ma:internalName="AppVersion">
      <xsd:simpleType>
        <xsd:restriction base="dms:Text"/>
      </xsd:simpleType>
    </xsd:element>
    <xsd:element name="TeamsChannelId" ma:index="22" nillable="true" ma:displayName="Teams Channel Id" ma:internalName="TeamsChannelId">
      <xsd:simpleType>
        <xsd:restriction base="dms:Text"/>
      </xsd:simpleType>
    </xsd:element>
    <xsd:element name="Owner" ma:index="2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4" nillable="true" ma:displayName="Math Settings" ma:internalName="Math_Settings">
      <xsd:simpleType>
        <xsd:restriction base="dms:Text"/>
      </xsd:simpleType>
    </xsd:element>
    <xsd:element name="DefaultSectionNames" ma:index="2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6" nillable="true" ma:displayName="Is Collaboration Space Locked" ma:internalName="Is_Collaboration_Space_Locked">
      <xsd:simpleType>
        <xsd:restriction base="dms:Boolean"/>
      </xsd:simpleType>
    </xsd:element>
    <xsd:element name="IsNotebookLocked" ma:index="37" nillable="true" ma:displayName="Is Notebook Locked" ma:internalName="IsNotebookLocked">
      <xsd:simpleType>
        <xsd:restriction base="dms:Boolean"/>
      </xsd:simpleType>
    </xsd:element>
    <xsd:element name="Teams_Channel_Section_Location" ma:index="38" nillable="true" ma:displayName="Teams Channel Section Location" ma:internalName="Teams_Channel_Section_Location">
      <xsd:simpleType>
        <xsd:restriction base="dms:Text"/>
      </xsd:simpleType>
    </xsd:element>
    <xsd:element name="MediaLengthInSeconds" ma:index="3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a25e47-77b9-4e72-910f-fcc331fecff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Owner xmlns="d8340bc2-881c-4fa6-aae3-2641f738ff4a">
      <UserInfo>
        <DisplayName/>
        <AccountId xsi:nil="true"/>
        <AccountType/>
      </UserInfo>
    </Owner>
    <Student_Groups xmlns="d8340bc2-881c-4fa6-aae3-2641f738ff4a">
      <UserInfo>
        <DisplayName/>
        <AccountId xsi:nil="true"/>
        <AccountType/>
      </UserInfo>
    </Student_Groups>
    <Distribution_Groups xmlns="d8340bc2-881c-4fa6-aae3-2641f738ff4a" xsi:nil="true"/>
    <Invited_Teachers xmlns="d8340bc2-881c-4fa6-aae3-2641f738ff4a" xsi:nil="true"/>
    <Is_Collaboration_Space_Locked xmlns="d8340bc2-881c-4fa6-aae3-2641f738ff4a" xsi:nil="true"/>
    <Has_Teacher_Only_SectionGroup xmlns="d8340bc2-881c-4fa6-aae3-2641f738ff4a" xsi:nil="true"/>
    <Self_Registration_Enabled xmlns="d8340bc2-881c-4fa6-aae3-2641f738ff4a" xsi:nil="true"/>
    <CultureName xmlns="d8340bc2-881c-4fa6-aae3-2641f738ff4a" xsi:nil="true"/>
    <TeamsChannelId xmlns="d8340bc2-881c-4fa6-aae3-2641f738ff4a" xsi:nil="true"/>
    <Invited_Students xmlns="d8340bc2-881c-4fa6-aae3-2641f738ff4a" xsi:nil="true"/>
    <Math_Settings xmlns="d8340bc2-881c-4fa6-aae3-2641f738ff4a" xsi:nil="true"/>
    <Teachers xmlns="d8340bc2-881c-4fa6-aae3-2641f738ff4a">
      <UserInfo>
        <DisplayName/>
        <AccountId xsi:nil="true"/>
        <AccountType/>
      </UserInfo>
    </Teachers>
    <LMS_Mappings xmlns="d8340bc2-881c-4fa6-aae3-2641f738ff4a" xsi:nil="true"/>
    <IsNotebookLocked xmlns="d8340bc2-881c-4fa6-aae3-2641f738ff4a" xsi:nil="true"/>
    <Templates xmlns="d8340bc2-881c-4fa6-aae3-2641f738ff4a" xsi:nil="true"/>
    <NotebookType xmlns="d8340bc2-881c-4fa6-aae3-2641f738ff4a" xsi:nil="true"/>
    <FolderType xmlns="d8340bc2-881c-4fa6-aae3-2641f738ff4a" xsi:nil="true"/>
    <Students xmlns="d8340bc2-881c-4fa6-aae3-2641f738ff4a">
      <UserInfo>
        <DisplayName/>
        <AccountId xsi:nil="true"/>
        <AccountType/>
      </UserInfo>
    </Students>
    <AppVersion xmlns="d8340bc2-881c-4fa6-aae3-2641f738ff4a" xsi:nil="true"/>
    <DefaultSectionNames xmlns="d8340bc2-881c-4fa6-aae3-2641f738ff4a" xsi:nil="true"/>
    <Teams_Channel_Section_Location xmlns="d8340bc2-881c-4fa6-aae3-2641f738ff4a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604584E-743E-4453-AFD8-63DA6E08E64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493BDF4-4BD9-4E79-928C-85730FD9B34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8340bc2-881c-4fa6-aae3-2641f738ff4a"/>
    <ds:schemaRef ds:uri="5fa25e47-77b9-4e72-910f-fcc331fecff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B4E3193-3A45-4C5D-9A39-9B19EDBAC36E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AB6CAEE6-1D55-4031-929A-62659E842772}">
  <ds:schemaRefs>
    <ds:schemaRef ds:uri="http://schemas.microsoft.com/office/2006/metadata/properties"/>
    <ds:schemaRef ds:uri="http://schemas.microsoft.com/office/infopath/2007/PartnerControls"/>
    <ds:schemaRef ds:uri="d8340bc2-881c-4fa6-aae3-2641f738ff4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Rapports.dotx</Template>
  <TotalTime>94</TotalTime>
  <Pages>6</Pages>
  <Words>503</Words>
  <Characters>2768</Characters>
  <Application>Microsoft Office Word</Application>
  <DocSecurity>0</DocSecurity>
  <Lines>23</Lines>
  <Paragraphs>6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Titres</vt:lpstr>
      </vt:variant>
      <vt:variant>
        <vt:i4>8</vt:i4>
      </vt:variant>
      <vt:variant>
        <vt:lpstr>Title</vt:lpstr>
      </vt:variant>
      <vt:variant>
        <vt:i4>1</vt:i4>
      </vt:variant>
    </vt:vector>
  </HeadingPairs>
  <TitlesOfParts>
    <vt:vector size="10" baseType="lpstr">
      <vt:lpstr>Labo : NUM</vt:lpstr>
      <vt:lpstr>Question 1</vt:lpstr>
      <vt:lpstr>Question 2</vt:lpstr>
      <vt:lpstr>Question 3</vt:lpstr>
      <vt:lpstr>Question 4</vt:lpstr>
      <vt:lpstr>Question 5</vt:lpstr>
      <vt:lpstr>Question 6</vt:lpstr>
      <vt:lpstr>Question 7</vt:lpstr>
      <vt:lpstr>Question 8</vt:lpstr>
      <vt:lpstr/>
    </vt:vector>
  </TitlesOfParts>
  <Company>HES-SO // Valais - Wallis</Company>
  <LinksUpToDate>false</LinksUpToDate>
  <CharactersWithSpaces>3265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 : Série 3</dc:title>
  <dc:subject>Conditions et boucle</dc:subject>
  <dc:creator>Rémi Heredero</dc:creator>
  <cp:keywords/>
  <cp:lastModifiedBy>Heredero Rémi</cp:lastModifiedBy>
  <cp:revision>19</cp:revision>
  <cp:lastPrinted>1899-12-31T23:00:00Z</cp:lastPrinted>
  <dcterms:created xsi:type="dcterms:W3CDTF">2021-10-18T14:53:00Z</dcterms:created>
  <dcterms:modified xsi:type="dcterms:W3CDTF">2021-10-18T16:27:00Z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0x01010002321C851DCBAF40AC432C4A1CFD4FA2</vt:lpwstr>
  </property>
</Properties>
</file>